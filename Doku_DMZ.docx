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657501"/>
        <w:docPartObj>
          <w:docPartGallery w:val="Cover Pages"/>
          <w:docPartUnique/>
        </w:docPartObj>
      </w:sdtPr>
      <w:sdtEndPr>
        <w:rPr>
          <w:b/>
          <w:szCs w:val="28"/>
        </w:rPr>
      </w:sdtEndPr>
      <w:sdtContent>
        <w:p w14:paraId="665E4DF5" w14:textId="2C249A32" w:rsidR="00747922" w:rsidRDefault="00B03F56">
          <w:r>
            <w:rPr>
              <w:noProof/>
            </w:rPr>
            <mc:AlternateContent>
              <mc:Choice Requires="wpg">
                <w:drawing>
                  <wp:anchor distT="0" distB="0" distL="114300" distR="114300" simplePos="0" relativeHeight="251658243" behindDoc="0" locked="0" layoutInCell="1" allowOverlap="1" wp14:anchorId="4AE1A02C" wp14:editId="4CCA8E9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004468" id="Gruppe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11CD82E3" wp14:editId="1423093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3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533A9CC" w14:textId="73CF3758" w:rsidR="00B03F56" w:rsidRPr="00DC1D86" w:rsidRDefault="00DC1D86">
                                    <w:pPr>
                                      <w:pStyle w:val="KeinLeerraum"/>
                                      <w:jc w:val="right"/>
                                      <w:rPr>
                                        <w:color w:val="595959" w:themeColor="text1" w:themeTint="A6"/>
                                        <w:sz w:val="28"/>
                                        <w:szCs w:val="28"/>
                                        <w:lang w:val="en-GB"/>
                                      </w:rPr>
                                    </w:pPr>
                                    <w:r w:rsidRPr="00DC1D86">
                                      <w:rPr>
                                        <w:color w:val="595959" w:themeColor="text1" w:themeTint="A6"/>
                                        <w:sz w:val="28"/>
                                        <w:szCs w:val="28"/>
                                        <w:lang w:val="en-GB"/>
                                      </w:rPr>
                                      <w:t xml:space="preserve">Nina, </w:t>
                                    </w:r>
                                    <w:r>
                                      <w:rPr>
                                        <w:color w:val="595959" w:themeColor="text1" w:themeTint="A6"/>
                                        <w:sz w:val="28"/>
                                        <w:szCs w:val="28"/>
                                        <w:lang w:val="en-GB"/>
                                      </w:rPr>
                                      <w:t>Anna, Naemi</w:t>
                                    </w:r>
                                  </w:p>
                                </w:sdtContent>
                              </w:sdt>
                              <w:p w14:paraId="2A05A92A" w14:textId="2338677C" w:rsidR="00B03F56" w:rsidRPr="00DC1D86" w:rsidRDefault="00B03F56" w:rsidP="00BD0DC3">
                                <w:pPr>
                                  <w:pStyle w:val="KeinLeerraum"/>
                                  <w:ind w:left="0" w:firstLine="0"/>
                                  <w:rPr>
                                    <w:color w:val="595959" w:themeColor="text1" w:themeTint="A6"/>
                                    <w:sz w:val="18"/>
                                    <w:szCs w:val="18"/>
                                    <w:lang w:val="en-GB"/>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1CD82E3" id="_x0000_t202" coordsize="21600,21600" o:spt="202" path="m,l,21600r21600,l21600,xe">
                    <v:stroke joinstyle="miter"/>
                    <v:path gradientshapeok="t" o:connecttype="rect"/>
                  </v:shapetype>
                  <v:shape id="Textfeld 3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o+jNngAIA&#10;AGA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lang w:val="en-GB"/>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533A9CC" w14:textId="73CF3758" w:rsidR="00B03F56" w:rsidRPr="00DC1D86" w:rsidRDefault="00DC1D86">
                              <w:pPr>
                                <w:pStyle w:val="KeinLeerraum"/>
                                <w:jc w:val="right"/>
                                <w:rPr>
                                  <w:color w:val="595959" w:themeColor="text1" w:themeTint="A6"/>
                                  <w:sz w:val="28"/>
                                  <w:szCs w:val="28"/>
                                  <w:lang w:val="en-GB"/>
                                </w:rPr>
                              </w:pPr>
                              <w:r w:rsidRPr="00DC1D86">
                                <w:rPr>
                                  <w:color w:val="595959" w:themeColor="text1" w:themeTint="A6"/>
                                  <w:sz w:val="28"/>
                                  <w:szCs w:val="28"/>
                                  <w:lang w:val="en-GB"/>
                                </w:rPr>
                                <w:t xml:space="preserve">Nina, </w:t>
                              </w:r>
                              <w:r>
                                <w:rPr>
                                  <w:color w:val="595959" w:themeColor="text1" w:themeTint="A6"/>
                                  <w:sz w:val="28"/>
                                  <w:szCs w:val="28"/>
                                  <w:lang w:val="en-GB"/>
                                </w:rPr>
                                <w:t>Anna, Naemi</w:t>
                              </w:r>
                            </w:p>
                          </w:sdtContent>
                        </w:sdt>
                        <w:p w14:paraId="2A05A92A" w14:textId="2338677C" w:rsidR="00B03F56" w:rsidRPr="00DC1D86" w:rsidRDefault="00B03F56" w:rsidP="00BD0DC3">
                          <w:pPr>
                            <w:pStyle w:val="KeinLeerraum"/>
                            <w:ind w:left="0" w:firstLine="0"/>
                            <w:rPr>
                              <w:color w:val="595959" w:themeColor="text1" w:themeTint="A6"/>
                              <w:sz w:val="18"/>
                              <w:szCs w:val="18"/>
                              <w:lang w:val="en-GB"/>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1F267401" wp14:editId="213D141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3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E85EBA" w14:textId="7FC64F0A" w:rsidR="00B03F56" w:rsidRDefault="00B03F56">
                                <w:pPr>
                                  <w:pStyle w:val="KeinLeerraum"/>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F267401" id="Textfeld 33" o:spid="_x0000_s1027" type="#_x0000_t202" style="position:absolute;left:0;text-align:left;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nXL45IMC&#10;AABoBQAADgAAAAAAAAAAAAAAAAAuAgAAZHJzL2Uyb0RvYy54bWxQSwECLQAUAAYACAAAACEAxkRD&#10;DNsAAAAGAQAADwAAAAAAAAAAAAAAAADdBAAAZHJzL2Rvd25yZXYueG1sUEsFBgAAAAAEAAQA8wAA&#10;AOUFAAAAAA==&#10;" filled="f" stroked="f" strokeweight=".5pt">
                    <v:textbox style="mso-fit-shape-to-text:t" inset="126pt,0,54pt,0">
                      <w:txbxContent>
                        <w:p w14:paraId="07E85EBA" w14:textId="7FC64F0A" w:rsidR="00B03F56" w:rsidRDefault="00B03F56">
                          <w:pPr>
                            <w:pStyle w:val="KeinLeerraum"/>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3F38AC5E" wp14:editId="7C396F3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3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6CCAD" w14:textId="35468115" w:rsidR="00B03F56" w:rsidRDefault="00E4203F">
                                <w:pPr>
                                  <w:jc w:val="right"/>
                                  <w:rPr>
                                    <w:color w:val="4F81BD" w:themeColor="accent1"/>
                                    <w:sz w:val="64"/>
                                    <w:szCs w:val="64"/>
                                  </w:rPr>
                                </w:pPr>
                                <w:sdt>
                                  <w:sdtPr>
                                    <w:rPr>
                                      <w:caps/>
                                      <w:color w:val="4F81BD"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3F56">
                                      <w:rPr>
                                        <w:caps/>
                                        <w:color w:val="4F81BD" w:themeColor="accent1"/>
                                        <w:sz w:val="64"/>
                                        <w:szCs w:val="64"/>
                                      </w:rPr>
                                      <w:t>DMZ</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66F125" w14:textId="2F17F851" w:rsidR="00B03F56" w:rsidRDefault="00F247E3">
                                    <w:pPr>
                                      <w:jc w:val="right"/>
                                      <w:rPr>
                                        <w:smallCaps/>
                                        <w:color w:val="404040" w:themeColor="text1" w:themeTint="BF"/>
                                        <w:sz w:val="36"/>
                                        <w:szCs w:val="36"/>
                                      </w:rPr>
                                    </w:pPr>
                                    <w:r>
                                      <w:rPr>
                                        <w:color w:val="404040" w:themeColor="text1" w:themeTint="BF"/>
                                        <w:sz w:val="36"/>
                                        <w:szCs w:val="36"/>
                                      </w:rPr>
                                      <w:t xml:space="preserve">Netzwerk mit </w:t>
                                    </w:r>
                                    <w:r w:rsidR="00DC1D86">
                                      <w:rPr>
                                        <w:color w:val="404040" w:themeColor="text1" w:themeTint="BF"/>
                                        <w:sz w:val="36"/>
                                        <w:szCs w:val="36"/>
                                      </w:rPr>
                                      <w:t>Firewall einrichten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F38AC5E" id="Textfeld 34" o:spid="_x0000_s1028"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27F0&#10;Q4YCAABoBQAADgAAAAAAAAAAAAAAAAAuAgAAZHJzL2Uyb0RvYy54bWxQSwECLQAUAAYACAAAACEA&#10;w01QgNsAAAAGAQAADwAAAAAAAAAAAAAAAADgBAAAZHJzL2Rvd25yZXYueG1sUEsFBgAAAAAEAAQA&#10;8wAAAOgFAAAAAA==&#10;" filled="f" stroked="f" strokeweight=".5pt">
                    <v:textbox inset="126pt,0,54pt,0">
                      <w:txbxContent>
                        <w:p w14:paraId="7886CCAD" w14:textId="35468115" w:rsidR="00B03F56" w:rsidRDefault="00E4203F">
                          <w:pPr>
                            <w:jc w:val="right"/>
                            <w:rPr>
                              <w:color w:val="4F81BD" w:themeColor="accent1"/>
                              <w:sz w:val="64"/>
                              <w:szCs w:val="64"/>
                            </w:rPr>
                          </w:pPr>
                          <w:sdt>
                            <w:sdtPr>
                              <w:rPr>
                                <w:caps/>
                                <w:color w:val="4F81BD"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3F56">
                                <w:rPr>
                                  <w:caps/>
                                  <w:color w:val="4F81BD" w:themeColor="accent1"/>
                                  <w:sz w:val="64"/>
                                  <w:szCs w:val="64"/>
                                </w:rPr>
                                <w:t>DMZ</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66F125" w14:textId="2F17F851" w:rsidR="00B03F56" w:rsidRDefault="00F247E3">
                              <w:pPr>
                                <w:jc w:val="right"/>
                                <w:rPr>
                                  <w:smallCaps/>
                                  <w:color w:val="404040" w:themeColor="text1" w:themeTint="BF"/>
                                  <w:sz w:val="36"/>
                                  <w:szCs w:val="36"/>
                                </w:rPr>
                              </w:pPr>
                              <w:r>
                                <w:rPr>
                                  <w:color w:val="404040" w:themeColor="text1" w:themeTint="BF"/>
                                  <w:sz w:val="36"/>
                                  <w:szCs w:val="36"/>
                                </w:rPr>
                                <w:t xml:space="preserve">Netzwerk mit </w:t>
                              </w:r>
                              <w:r w:rsidR="00DC1D86">
                                <w:rPr>
                                  <w:color w:val="404040" w:themeColor="text1" w:themeTint="BF"/>
                                  <w:sz w:val="36"/>
                                  <w:szCs w:val="36"/>
                                </w:rPr>
                                <w:t>Firewall einrichten</w:t>
                              </w:r>
                            </w:p>
                          </w:sdtContent>
                        </w:sdt>
                      </w:txbxContent>
                    </v:textbox>
                    <w10:wrap type="square" anchorx="page" anchory="page"/>
                  </v:shape>
                </w:pict>
              </mc:Fallback>
            </mc:AlternateContent>
          </w:r>
        </w:p>
        <w:p w14:paraId="56DD5C88" w14:textId="1844950A" w:rsidR="00747922" w:rsidRDefault="00747922">
          <w:pPr>
            <w:spacing w:after="200" w:line="276" w:lineRule="auto"/>
            <w:jc w:val="left"/>
            <w:rPr>
              <w:szCs w:val="28"/>
            </w:rPr>
          </w:pPr>
          <w:r>
            <w:rPr>
              <w:b/>
              <w:szCs w:val="28"/>
            </w:rPr>
            <w:br w:type="page"/>
          </w:r>
        </w:p>
      </w:sdtContent>
    </w:sdt>
    <w:p w14:paraId="59B54444" w14:textId="77777777" w:rsidR="005D5C98" w:rsidRDefault="00685E9E" w:rsidP="00685E9E">
      <w:pPr>
        <w:pStyle w:val="UntertitelnichtIndexiert"/>
      </w:pPr>
      <w:r>
        <w:lastRenderedPageBreak/>
        <w:t>Inhaltsverzeichnis</w:t>
      </w:r>
    </w:p>
    <w:sdt>
      <w:sdtPr>
        <w:rPr>
          <w:rFonts w:ascii="Arial" w:eastAsiaTheme="minorEastAsia" w:hAnsi="Arial" w:cstheme="minorBidi"/>
          <w:color w:val="auto"/>
          <w:sz w:val="22"/>
          <w:szCs w:val="22"/>
          <w:lang w:val="de-DE"/>
        </w:rPr>
        <w:id w:val="-898129123"/>
        <w:docPartObj>
          <w:docPartGallery w:val="Table of Contents"/>
          <w:docPartUnique/>
        </w:docPartObj>
      </w:sdtPr>
      <w:sdtEndPr>
        <w:rPr>
          <w:b/>
          <w:bCs/>
        </w:rPr>
      </w:sdtEndPr>
      <w:sdtContent>
        <w:p w14:paraId="3C92EF28" w14:textId="79058E97" w:rsidR="00AA6B45" w:rsidRPr="00551342" w:rsidRDefault="00AA6B45">
          <w:pPr>
            <w:pStyle w:val="Inhaltsverzeichnisberschrift"/>
            <w:rPr>
              <w:rFonts w:asciiTheme="minorHAnsi" w:hAnsiTheme="minorHAnsi" w:cstheme="minorHAnsi"/>
              <w:b/>
              <w:bCs/>
            </w:rPr>
          </w:pPr>
          <w:r w:rsidRPr="00551342">
            <w:rPr>
              <w:rFonts w:asciiTheme="minorHAnsi" w:hAnsiTheme="minorHAnsi" w:cstheme="minorHAnsi"/>
              <w:b/>
              <w:bCs/>
              <w:lang w:val="de-DE"/>
            </w:rPr>
            <w:t>Inhalt</w:t>
          </w:r>
        </w:p>
        <w:p w14:paraId="3BD5F155" w14:textId="3309242E" w:rsidR="00760F7B" w:rsidRDefault="00AA6B45">
          <w:pPr>
            <w:pStyle w:val="Verzeichnis1"/>
            <w:rPr>
              <w:rFonts w:asciiTheme="minorHAnsi" w:hAnsiTheme="minorHAnsi"/>
              <w:b w:val="0"/>
              <w:sz w:val="22"/>
            </w:rPr>
          </w:pPr>
          <w:r>
            <w:fldChar w:fldCharType="begin"/>
          </w:r>
          <w:r>
            <w:instrText xml:space="preserve"> TOC \o "1-3" \h \z \u </w:instrText>
          </w:r>
          <w:r>
            <w:fldChar w:fldCharType="separate"/>
          </w:r>
          <w:hyperlink w:anchor="_Toc168053018" w:history="1">
            <w:r w:rsidR="00760F7B" w:rsidRPr="00EE5461">
              <w:rPr>
                <w:rStyle w:val="Hyperlink"/>
              </w:rPr>
              <w:t>1</w:t>
            </w:r>
            <w:r w:rsidR="00760F7B">
              <w:rPr>
                <w:rFonts w:asciiTheme="minorHAnsi" w:hAnsiTheme="minorHAnsi"/>
                <w:b w:val="0"/>
                <w:sz w:val="22"/>
              </w:rPr>
              <w:tab/>
            </w:r>
            <w:r w:rsidR="00760F7B" w:rsidRPr="00EE5461">
              <w:rPr>
                <w:rStyle w:val="Hyperlink"/>
              </w:rPr>
              <w:t>Einleitung</w:t>
            </w:r>
            <w:r w:rsidR="00760F7B">
              <w:rPr>
                <w:webHidden/>
              </w:rPr>
              <w:tab/>
            </w:r>
            <w:r w:rsidR="00760F7B">
              <w:rPr>
                <w:webHidden/>
              </w:rPr>
              <w:fldChar w:fldCharType="begin"/>
            </w:r>
            <w:r w:rsidR="00760F7B">
              <w:rPr>
                <w:webHidden/>
              </w:rPr>
              <w:instrText xml:space="preserve"> PAGEREF _Toc168053018 \h </w:instrText>
            </w:r>
            <w:r w:rsidR="00760F7B">
              <w:rPr>
                <w:webHidden/>
              </w:rPr>
            </w:r>
            <w:r w:rsidR="00760F7B">
              <w:rPr>
                <w:webHidden/>
              </w:rPr>
              <w:fldChar w:fldCharType="separate"/>
            </w:r>
            <w:r w:rsidR="00760F7B">
              <w:rPr>
                <w:webHidden/>
              </w:rPr>
              <w:t>1</w:t>
            </w:r>
            <w:r w:rsidR="00760F7B">
              <w:rPr>
                <w:webHidden/>
              </w:rPr>
              <w:fldChar w:fldCharType="end"/>
            </w:r>
          </w:hyperlink>
        </w:p>
        <w:p w14:paraId="19981F86" w14:textId="3E77476A" w:rsidR="00760F7B" w:rsidRDefault="00E4203F">
          <w:pPr>
            <w:pStyle w:val="Verzeichnis1"/>
            <w:rPr>
              <w:rFonts w:asciiTheme="minorHAnsi" w:hAnsiTheme="minorHAnsi"/>
              <w:b w:val="0"/>
              <w:sz w:val="22"/>
            </w:rPr>
          </w:pPr>
          <w:hyperlink w:anchor="_Toc168053019" w:history="1">
            <w:r w:rsidR="00760F7B" w:rsidRPr="00EE5461">
              <w:rPr>
                <w:rStyle w:val="Hyperlink"/>
              </w:rPr>
              <w:t>2</w:t>
            </w:r>
            <w:r w:rsidR="00760F7B">
              <w:rPr>
                <w:rFonts w:asciiTheme="minorHAnsi" w:hAnsiTheme="minorHAnsi"/>
                <w:b w:val="0"/>
                <w:sz w:val="22"/>
              </w:rPr>
              <w:tab/>
            </w:r>
            <w:r w:rsidR="00760F7B" w:rsidRPr="00EE5461">
              <w:rPr>
                <w:rStyle w:val="Hyperlink"/>
              </w:rPr>
              <w:t>Namensschema</w:t>
            </w:r>
            <w:r w:rsidR="00760F7B">
              <w:rPr>
                <w:webHidden/>
              </w:rPr>
              <w:tab/>
            </w:r>
            <w:r w:rsidR="00760F7B">
              <w:rPr>
                <w:webHidden/>
              </w:rPr>
              <w:fldChar w:fldCharType="begin"/>
            </w:r>
            <w:r w:rsidR="00760F7B">
              <w:rPr>
                <w:webHidden/>
              </w:rPr>
              <w:instrText xml:space="preserve"> PAGEREF _Toc168053019 \h </w:instrText>
            </w:r>
            <w:r w:rsidR="00760F7B">
              <w:rPr>
                <w:webHidden/>
              </w:rPr>
            </w:r>
            <w:r w:rsidR="00760F7B">
              <w:rPr>
                <w:webHidden/>
              </w:rPr>
              <w:fldChar w:fldCharType="separate"/>
            </w:r>
            <w:r w:rsidR="00760F7B">
              <w:rPr>
                <w:webHidden/>
              </w:rPr>
              <w:t>2</w:t>
            </w:r>
            <w:r w:rsidR="00760F7B">
              <w:rPr>
                <w:webHidden/>
              </w:rPr>
              <w:fldChar w:fldCharType="end"/>
            </w:r>
          </w:hyperlink>
        </w:p>
        <w:p w14:paraId="7BFE22C1" w14:textId="127A6993" w:rsidR="00760F7B" w:rsidRDefault="00E4203F">
          <w:pPr>
            <w:pStyle w:val="Verzeichnis1"/>
            <w:rPr>
              <w:rFonts w:asciiTheme="minorHAnsi" w:hAnsiTheme="minorHAnsi"/>
              <w:b w:val="0"/>
              <w:sz w:val="22"/>
            </w:rPr>
          </w:pPr>
          <w:hyperlink w:anchor="_Toc168053020" w:history="1">
            <w:r w:rsidR="00760F7B" w:rsidRPr="00EE5461">
              <w:rPr>
                <w:rStyle w:val="Hyperlink"/>
              </w:rPr>
              <w:t>3</w:t>
            </w:r>
            <w:r w:rsidR="00760F7B">
              <w:rPr>
                <w:rFonts w:asciiTheme="minorHAnsi" w:hAnsiTheme="minorHAnsi"/>
                <w:b w:val="0"/>
                <w:sz w:val="22"/>
              </w:rPr>
              <w:tab/>
            </w:r>
            <w:r w:rsidR="00760F7B" w:rsidRPr="00EE5461">
              <w:rPr>
                <w:rStyle w:val="Hyperlink"/>
              </w:rPr>
              <w:t>Netzwerkplan</w:t>
            </w:r>
            <w:r w:rsidR="00760F7B">
              <w:rPr>
                <w:webHidden/>
              </w:rPr>
              <w:tab/>
            </w:r>
            <w:r w:rsidR="00760F7B">
              <w:rPr>
                <w:webHidden/>
              </w:rPr>
              <w:fldChar w:fldCharType="begin"/>
            </w:r>
            <w:r w:rsidR="00760F7B">
              <w:rPr>
                <w:webHidden/>
              </w:rPr>
              <w:instrText xml:space="preserve"> PAGEREF _Toc168053020 \h </w:instrText>
            </w:r>
            <w:r w:rsidR="00760F7B">
              <w:rPr>
                <w:webHidden/>
              </w:rPr>
            </w:r>
            <w:r w:rsidR="00760F7B">
              <w:rPr>
                <w:webHidden/>
              </w:rPr>
              <w:fldChar w:fldCharType="separate"/>
            </w:r>
            <w:r w:rsidR="00760F7B">
              <w:rPr>
                <w:webHidden/>
              </w:rPr>
              <w:t>2</w:t>
            </w:r>
            <w:r w:rsidR="00760F7B">
              <w:rPr>
                <w:webHidden/>
              </w:rPr>
              <w:fldChar w:fldCharType="end"/>
            </w:r>
          </w:hyperlink>
        </w:p>
        <w:p w14:paraId="5F884677" w14:textId="11D2EEB3" w:rsidR="00760F7B" w:rsidRDefault="00E4203F">
          <w:pPr>
            <w:pStyle w:val="Verzeichnis1"/>
            <w:rPr>
              <w:rFonts w:asciiTheme="minorHAnsi" w:hAnsiTheme="minorHAnsi"/>
              <w:b w:val="0"/>
              <w:sz w:val="22"/>
            </w:rPr>
          </w:pPr>
          <w:hyperlink w:anchor="_Toc168053021" w:history="1">
            <w:r w:rsidR="00760F7B" w:rsidRPr="00EE5461">
              <w:rPr>
                <w:rStyle w:val="Hyperlink"/>
              </w:rPr>
              <w:t>4</w:t>
            </w:r>
            <w:r w:rsidR="00760F7B">
              <w:rPr>
                <w:rFonts w:asciiTheme="minorHAnsi" w:hAnsiTheme="minorHAnsi"/>
                <w:b w:val="0"/>
                <w:sz w:val="22"/>
              </w:rPr>
              <w:tab/>
            </w:r>
            <w:r w:rsidR="00760F7B" w:rsidRPr="00EE5461">
              <w:rPr>
                <w:rStyle w:val="Hyperlink"/>
              </w:rPr>
              <w:t>IP-Konzept</w:t>
            </w:r>
            <w:r w:rsidR="00760F7B">
              <w:rPr>
                <w:webHidden/>
              </w:rPr>
              <w:tab/>
            </w:r>
            <w:r w:rsidR="00760F7B">
              <w:rPr>
                <w:webHidden/>
              </w:rPr>
              <w:fldChar w:fldCharType="begin"/>
            </w:r>
            <w:r w:rsidR="00760F7B">
              <w:rPr>
                <w:webHidden/>
              </w:rPr>
              <w:instrText xml:space="preserve"> PAGEREF _Toc168053021 \h </w:instrText>
            </w:r>
            <w:r w:rsidR="00760F7B">
              <w:rPr>
                <w:webHidden/>
              </w:rPr>
            </w:r>
            <w:r w:rsidR="00760F7B">
              <w:rPr>
                <w:webHidden/>
              </w:rPr>
              <w:fldChar w:fldCharType="separate"/>
            </w:r>
            <w:r w:rsidR="00760F7B">
              <w:rPr>
                <w:webHidden/>
              </w:rPr>
              <w:t>2</w:t>
            </w:r>
            <w:r w:rsidR="00760F7B">
              <w:rPr>
                <w:webHidden/>
              </w:rPr>
              <w:fldChar w:fldCharType="end"/>
            </w:r>
          </w:hyperlink>
        </w:p>
        <w:p w14:paraId="0A0422EB" w14:textId="2C8B2EA4" w:rsidR="00760F7B" w:rsidRDefault="00E4203F">
          <w:pPr>
            <w:pStyle w:val="Verzeichnis1"/>
            <w:rPr>
              <w:rFonts w:asciiTheme="minorHAnsi" w:hAnsiTheme="minorHAnsi"/>
              <w:b w:val="0"/>
              <w:sz w:val="22"/>
            </w:rPr>
          </w:pPr>
          <w:hyperlink w:anchor="_Toc168053022" w:history="1">
            <w:r w:rsidR="00760F7B" w:rsidRPr="00EE5461">
              <w:rPr>
                <w:rStyle w:val="Hyperlink"/>
              </w:rPr>
              <w:t>5</w:t>
            </w:r>
            <w:r w:rsidR="00760F7B">
              <w:rPr>
                <w:rFonts w:asciiTheme="minorHAnsi" w:hAnsiTheme="minorHAnsi"/>
                <w:b w:val="0"/>
                <w:sz w:val="22"/>
              </w:rPr>
              <w:tab/>
            </w:r>
            <w:r w:rsidR="00760F7B" w:rsidRPr="00EE5461">
              <w:rPr>
                <w:rStyle w:val="Hyperlink"/>
              </w:rPr>
              <w:t>Gerätebeschreibung</w:t>
            </w:r>
            <w:r w:rsidR="00760F7B">
              <w:rPr>
                <w:webHidden/>
              </w:rPr>
              <w:tab/>
            </w:r>
            <w:r w:rsidR="00760F7B">
              <w:rPr>
                <w:webHidden/>
              </w:rPr>
              <w:fldChar w:fldCharType="begin"/>
            </w:r>
            <w:r w:rsidR="00760F7B">
              <w:rPr>
                <w:webHidden/>
              </w:rPr>
              <w:instrText xml:space="preserve"> PAGEREF _Toc168053022 \h </w:instrText>
            </w:r>
            <w:r w:rsidR="00760F7B">
              <w:rPr>
                <w:webHidden/>
              </w:rPr>
            </w:r>
            <w:r w:rsidR="00760F7B">
              <w:rPr>
                <w:webHidden/>
              </w:rPr>
              <w:fldChar w:fldCharType="separate"/>
            </w:r>
            <w:r w:rsidR="00760F7B">
              <w:rPr>
                <w:webHidden/>
              </w:rPr>
              <w:t>2</w:t>
            </w:r>
            <w:r w:rsidR="00760F7B">
              <w:rPr>
                <w:webHidden/>
              </w:rPr>
              <w:fldChar w:fldCharType="end"/>
            </w:r>
          </w:hyperlink>
        </w:p>
        <w:p w14:paraId="5BBC431F" w14:textId="41438346" w:rsidR="00760F7B" w:rsidRDefault="00E4203F">
          <w:pPr>
            <w:pStyle w:val="Verzeichnis1"/>
            <w:rPr>
              <w:rFonts w:asciiTheme="minorHAnsi" w:hAnsiTheme="minorHAnsi"/>
              <w:b w:val="0"/>
              <w:sz w:val="22"/>
            </w:rPr>
          </w:pPr>
          <w:hyperlink w:anchor="_Toc168053023" w:history="1">
            <w:r w:rsidR="00760F7B" w:rsidRPr="00EE5461">
              <w:rPr>
                <w:rStyle w:val="Hyperlink"/>
              </w:rPr>
              <w:t>6</w:t>
            </w:r>
            <w:r w:rsidR="00760F7B">
              <w:rPr>
                <w:rFonts w:asciiTheme="minorHAnsi" w:hAnsiTheme="minorHAnsi"/>
                <w:b w:val="0"/>
                <w:sz w:val="22"/>
              </w:rPr>
              <w:tab/>
            </w:r>
            <w:r w:rsidR="00760F7B" w:rsidRPr="00EE5461">
              <w:rPr>
                <w:rStyle w:val="Hyperlink"/>
              </w:rPr>
              <w:t>Installation / Konfiguration</w:t>
            </w:r>
            <w:r w:rsidR="00760F7B">
              <w:rPr>
                <w:webHidden/>
              </w:rPr>
              <w:tab/>
            </w:r>
            <w:r w:rsidR="00760F7B">
              <w:rPr>
                <w:webHidden/>
              </w:rPr>
              <w:fldChar w:fldCharType="begin"/>
            </w:r>
            <w:r w:rsidR="00760F7B">
              <w:rPr>
                <w:webHidden/>
              </w:rPr>
              <w:instrText xml:space="preserve"> PAGEREF _Toc168053023 \h </w:instrText>
            </w:r>
            <w:r w:rsidR="00760F7B">
              <w:rPr>
                <w:webHidden/>
              </w:rPr>
            </w:r>
            <w:r w:rsidR="00760F7B">
              <w:rPr>
                <w:webHidden/>
              </w:rPr>
              <w:fldChar w:fldCharType="separate"/>
            </w:r>
            <w:r w:rsidR="00760F7B">
              <w:rPr>
                <w:webHidden/>
              </w:rPr>
              <w:t>3</w:t>
            </w:r>
            <w:r w:rsidR="00760F7B">
              <w:rPr>
                <w:webHidden/>
              </w:rPr>
              <w:fldChar w:fldCharType="end"/>
            </w:r>
          </w:hyperlink>
        </w:p>
        <w:p w14:paraId="6067ED7A" w14:textId="3583A400" w:rsidR="00760F7B" w:rsidRDefault="00E4203F">
          <w:pPr>
            <w:pStyle w:val="Verzeichnis1"/>
            <w:rPr>
              <w:rFonts w:asciiTheme="minorHAnsi" w:hAnsiTheme="minorHAnsi"/>
              <w:b w:val="0"/>
              <w:sz w:val="22"/>
            </w:rPr>
          </w:pPr>
          <w:hyperlink w:anchor="_Toc168053024" w:history="1">
            <w:r w:rsidR="00760F7B" w:rsidRPr="00EE5461">
              <w:rPr>
                <w:rStyle w:val="Hyperlink"/>
              </w:rPr>
              <w:t>7</w:t>
            </w:r>
            <w:r w:rsidR="00760F7B">
              <w:rPr>
                <w:rFonts w:asciiTheme="minorHAnsi" w:hAnsiTheme="minorHAnsi"/>
                <w:b w:val="0"/>
                <w:sz w:val="22"/>
              </w:rPr>
              <w:tab/>
            </w:r>
            <w:r w:rsidR="00760F7B" w:rsidRPr="00EE5461">
              <w:rPr>
                <w:rStyle w:val="Hyperlink"/>
              </w:rPr>
              <w:t>Firewall Regeln</w:t>
            </w:r>
            <w:r w:rsidR="00760F7B">
              <w:rPr>
                <w:webHidden/>
              </w:rPr>
              <w:tab/>
            </w:r>
            <w:r w:rsidR="00760F7B">
              <w:rPr>
                <w:webHidden/>
              </w:rPr>
              <w:fldChar w:fldCharType="begin"/>
            </w:r>
            <w:r w:rsidR="00760F7B">
              <w:rPr>
                <w:webHidden/>
              </w:rPr>
              <w:instrText xml:space="preserve"> PAGEREF _Toc168053024 \h </w:instrText>
            </w:r>
            <w:r w:rsidR="00760F7B">
              <w:rPr>
                <w:webHidden/>
              </w:rPr>
            </w:r>
            <w:r w:rsidR="00760F7B">
              <w:rPr>
                <w:webHidden/>
              </w:rPr>
              <w:fldChar w:fldCharType="separate"/>
            </w:r>
            <w:r w:rsidR="00760F7B">
              <w:rPr>
                <w:webHidden/>
              </w:rPr>
              <w:t>6</w:t>
            </w:r>
            <w:r w:rsidR="00760F7B">
              <w:rPr>
                <w:webHidden/>
              </w:rPr>
              <w:fldChar w:fldCharType="end"/>
            </w:r>
          </w:hyperlink>
        </w:p>
        <w:p w14:paraId="0E0E4CC5" w14:textId="7B251D44" w:rsidR="00760F7B" w:rsidRDefault="00E4203F">
          <w:pPr>
            <w:pStyle w:val="Verzeichnis1"/>
            <w:rPr>
              <w:rFonts w:asciiTheme="minorHAnsi" w:hAnsiTheme="minorHAnsi"/>
              <w:b w:val="0"/>
              <w:sz w:val="22"/>
            </w:rPr>
          </w:pPr>
          <w:hyperlink w:anchor="_Toc168053025" w:history="1">
            <w:r w:rsidR="00760F7B" w:rsidRPr="00EE5461">
              <w:rPr>
                <w:rStyle w:val="Hyperlink"/>
              </w:rPr>
              <w:t>8</w:t>
            </w:r>
            <w:r w:rsidR="00760F7B">
              <w:rPr>
                <w:rFonts w:asciiTheme="minorHAnsi" w:hAnsiTheme="minorHAnsi"/>
                <w:b w:val="0"/>
                <w:sz w:val="22"/>
              </w:rPr>
              <w:tab/>
            </w:r>
            <w:r w:rsidR="00760F7B" w:rsidRPr="00EE5461">
              <w:rPr>
                <w:rStyle w:val="Hyperlink"/>
              </w:rPr>
              <w:t>Testing</w:t>
            </w:r>
            <w:r w:rsidR="00760F7B">
              <w:rPr>
                <w:webHidden/>
              </w:rPr>
              <w:tab/>
            </w:r>
            <w:r w:rsidR="00760F7B">
              <w:rPr>
                <w:webHidden/>
              </w:rPr>
              <w:fldChar w:fldCharType="begin"/>
            </w:r>
            <w:r w:rsidR="00760F7B">
              <w:rPr>
                <w:webHidden/>
              </w:rPr>
              <w:instrText xml:space="preserve"> PAGEREF _Toc168053025 \h </w:instrText>
            </w:r>
            <w:r w:rsidR="00760F7B">
              <w:rPr>
                <w:webHidden/>
              </w:rPr>
            </w:r>
            <w:r w:rsidR="00760F7B">
              <w:rPr>
                <w:webHidden/>
              </w:rPr>
              <w:fldChar w:fldCharType="separate"/>
            </w:r>
            <w:r w:rsidR="00760F7B">
              <w:rPr>
                <w:webHidden/>
              </w:rPr>
              <w:t>8</w:t>
            </w:r>
            <w:r w:rsidR="00760F7B">
              <w:rPr>
                <w:webHidden/>
              </w:rPr>
              <w:fldChar w:fldCharType="end"/>
            </w:r>
          </w:hyperlink>
        </w:p>
        <w:p w14:paraId="55A3E72C" w14:textId="66E8810C" w:rsidR="00760F7B" w:rsidRDefault="00E4203F">
          <w:pPr>
            <w:pStyle w:val="Verzeichnis2"/>
            <w:tabs>
              <w:tab w:val="left" w:pos="660"/>
              <w:tab w:val="right" w:leader="dot" w:pos="9344"/>
            </w:tabs>
            <w:rPr>
              <w:rFonts w:asciiTheme="minorHAnsi" w:hAnsiTheme="minorHAnsi"/>
              <w:noProof/>
              <w:sz w:val="22"/>
            </w:rPr>
          </w:pPr>
          <w:hyperlink w:anchor="_Toc168053026" w:history="1">
            <w:r w:rsidR="00760F7B" w:rsidRPr="00EE5461">
              <w:rPr>
                <w:rStyle w:val="Hyperlink"/>
                <w:noProof/>
              </w:rPr>
              <w:t>8.1</w:t>
            </w:r>
            <w:r w:rsidR="00760F7B">
              <w:rPr>
                <w:rFonts w:asciiTheme="minorHAnsi" w:hAnsiTheme="minorHAnsi"/>
                <w:noProof/>
                <w:sz w:val="22"/>
              </w:rPr>
              <w:tab/>
            </w:r>
            <w:r w:rsidR="00760F7B" w:rsidRPr="00EE5461">
              <w:rPr>
                <w:rStyle w:val="Hyperlink"/>
                <w:noProof/>
              </w:rPr>
              <w:t>Testkonzept</w:t>
            </w:r>
            <w:r w:rsidR="00760F7B">
              <w:rPr>
                <w:noProof/>
                <w:webHidden/>
              </w:rPr>
              <w:tab/>
            </w:r>
            <w:r w:rsidR="00760F7B">
              <w:rPr>
                <w:noProof/>
                <w:webHidden/>
              </w:rPr>
              <w:fldChar w:fldCharType="begin"/>
            </w:r>
            <w:r w:rsidR="00760F7B">
              <w:rPr>
                <w:noProof/>
                <w:webHidden/>
              </w:rPr>
              <w:instrText xml:space="preserve"> PAGEREF _Toc168053026 \h </w:instrText>
            </w:r>
            <w:r w:rsidR="00760F7B">
              <w:rPr>
                <w:noProof/>
                <w:webHidden/>
              </w:rPr>
            </w:r>
            <w:r w:rsidR="00760F7B">
              <w:rPr>
                <w:noProof/>
                <w:webHidden/>
              </w:rPr>
              <w:fldChar w:fldCharType="separate"/>
            </w:r>
            <w:r w:rsidR="00760F7B">
              <w:rPr>
                <w:noProof/>
                <w:webHidden/>
              </w:rPr>
              <w:t>8</w:t>
            </w:r>
            <w:r w:rsidR="00760F7B">
              <w:rPr>
                <w:noProof/>
                <w:webHidden/>
              </w:rPr>
              <w:fldChar w:fldCharType="end"/>
            </w:r>
          </w:hyperlink>
        </w:p>
        <w:p w14:paraId="0BE87960" w14:textId="4559C602" w:rsidR="00760F7B" w:rsidRDefault="00E4203F">
          <w:pPr>
            <w:pStyle w:val="Verzeichnis2"/>
            <w:tabs>
              <w:tab w:val="left" w:pos="660"/>
              <w:tab w:val="right" w:leader="dot" w:pos="9344"/>
            </w:tabs>
            <w:rPr>
              <w:rFonts w:asciiTheme="minorHAnsi" w:hAnsiTheme="minorHAnsi"/>
              <w:noProof/>
              <w:sz w:val="22"/>
            </w:rPr>
          </w:pPr>
          <w:hyperlink w:anchor="_Toc168053027" w:history="1">
            <w:r w:rsidR="00760F7B" w:rsidRPr="00EE5461">
              <w:rPr>
                <w:rStyle w:val="Hyperlink"/>
                <w:noProof/>
                <w:lang w:val="en-US"/>
              </w:rPr>
              <w:t>8.2</w:t>
            </w:r>
            <w:r w:rsidR="00760F7B">
              <w:rPr>
                <w:rFonts w:asciiTheme="minorHAnsi" w:hAnsiTheme="minorHAnsi"/>
                <w:noProof/>
                <w:sz w:val="22"/>
              </w:rPr>
              <w:tab/>
            </w:r>
            <w:r w:rsidR="00760F7B" w:rsidRPr="00EE5461">
              <w:rPr>
                <w:rStyle w:val="Hyperlink"/>
                <w:noProof/>
                <w:lang w:val="en-US"/>
              </w:rPr>
              <w:t>Testprotokoll</w:t>
            </w:r>
            <w:r w:rsidR="00760F7B">
              <w:rPr>
                <w:noProof/>
                <w:webHidden/>
              </w:rPr>
              <w:tab/>
            </w:r>
            <w:r w:rsidR="00760F7B">
              <w:rPr>
                <w:noProof/>
                <w:webHidden/>
              </w:rPr>
              <w:fldChar w:fldCharType="begin"/>
            </w:r>
            <w:r w:rsidR="00760F7B">
              <w:rPr>
                <w:noProof/>
                <w:webHidden/>
              </w:rPr>
              <w:instrText xml:space="preserve"> PAGEREF _Toc168053027 \h </w:instrText>
            </w:r>
            <w:r w:rsidR="00760F7B">
              <w:rPr>
                <w:noProof/>
                <w:webHidden/>
              </w:rPr>
            </w:r>
            <w:r w:rsidR="00760F7B">
              <w:rPr>
                <w:noProof/>
                <w:webHidden/>
              </w:rPr>
              <w:fldChar w:fldCharType="separate"/>
            </w:r>
            <w:r w:rsidR="00760F7B">
              <w:rPr>
                <w:noProof/>
                <w:webHidden/>
              </w:rPr>
              <w:t>10</w:t>
            </w:r>
            <w:r w:rsidR="00760F7B">
              <w:rPr>
                <w:noProof/>
                <w:webHidden/>
              </w:rPr>
              <w:fldChar w:fldCharType="end"/>
            </w:r>
          </w:hyperlink>
        </w:p>
        <w:p w14:paraId="6BEDA90C" w14:textId="70850B0C" w:rsidR="00AA6B45" w:rsidRDefault="00AA6B45">
          <w:r>
            <w:rPr>
              <w:b/>
              <w:bCs/>
              <w:lang w:val="de-DE"/>
            </w:rPr>
            <w:fldChar w:fldCharType="end"/>
          </w:r>
        </w:p>
      </w:sdtContent>
    </w:sdt>
    <w:p w14:paraId="2D22ED52" w14:textId="77777777" w:rsidR="00C52FC8" w:rsidRDefault="00685E9E" w:rsidP="00685E9E">
      <w:pPr>
        <w:pStyle w:val="UntertitelnichtIndexiert"/>
      </w:pPr>
      <w:r>
        <w:br/>
      </w:r>
      <w:r w:rsidR="00F17445">
        <w:fldChar w:fldCharType="begin"/>
      </w:r>
      <w:r w:rsidR="00F17445">
        <w:instrText xml:space="preserve"> TOC \h \z \c "Abbildung" </w:instrText>
      </w:r>
      <w:r w:rsidR="00F17445">
        <w:fldChar w:fldCharType="separate"/>
      </w:r>
    </w:p>
    <w:p w14:paraId="2FF72B65" w14:textId="0D2F02E4" w:rsidR="00C52FC8" w:rsidRDefault="00C52FC8">
      <w:pPr>
        <w:pStyle w:val="Abbildungsverzeichnis"/>
        <w:tabs>
          <w:tab w:val="right" w:leader="dot" w:pos="9344"/>
        </w:tabs>
        <w:rPr>
          <w:rFonts w:asciiTheme="minorHAnsi" w:hAnsiTheme="minorHAnsi"/>
          <w:noProof/>
        </w:rPr>
      </w:pPr>
      <w:hyperlink w:anchor="_Toc168053870" w:history="1">
        <w:r w:rsidRPr="00940425">
          <w:rPr>
            <w:rStyle w:val="Hyperlink"/>
            <w:noProof/>
          </w:rPr>
          <w:t>Abbildung 1: Netzerkplan</w:t>
        </w:r>
        <w:r>
          <w:rPr>
            <w:noProof/>
            <w:webHidden/>
          </w:rPr>
          <w:tab/>
        </w:r>
        <w:r>
          <w:rPr>
            <w:noProof/>
            <w:webHidden/>
          </w:rPr>
          <w:fldChar w:fldCharType="begin"/>
        </w:r>
        <w:r>
          <w:rPr>
            <w:noProof/>
            <w:webHidden/>
          </w:rPr>
          <w:instrText xml:space="preserve"> PAGEREF _Toc168053870 \h </w:instrText>
        </w:r>
        <w:r>
          <w:rPr>
            <w:noProof/>
            <w:webHidden/>
          </w:rPr>
        </w:r>
        <w:r>
          <w:rPr>
            <w:noProof/>
            <w:webHidden/>
          </w:rPr>
          <w:fldChar w:fldCharType="separate"/>
        </w:r>
        <w:r>
          <w:rPr>
            <w:noProof/>
            <w:webHidden/>
          </w:rPr>
          <w:t>2</w:t>
        </w:r>
        <w:r>
          <w:rPr>
            <w:noProof/>
            <w:webHidden/>
          </w:rPr>
          <w:fldChar w:fldCharType="end"/>
        </w:r>
      </w:hyperlink>
    </w:p>
    <w:p w14:paraId="38489BE8" w14:textId="452FBB22" w:rsidR="00C52FC8" w:rsidRDefault="00C52FC8">
      <w:pPr>
        <w:pStyle w:val="Abbildungsverzeichnis"/>
        <w:tabs>
          <w:tab w:val="right" w:leader="dot" w:pos="9344"/>
        </w:tabs>
        <w:rPr>
          <w:rFonts w:asciiTheme="minorHAnsi" w:hAnsiTheme="minorHAnsi"/>
          <w:noProof/>
        </w:rPr>
      </w:pPr>
      <w:hyperlink w:anchor="_Toc168053871" w:history="1">
        <w:r w:rsidRPr="00940425">
          <w:rPr>
            <w:rStyle w:val="Hyperlink"/>
            <w:noProof/>
          </w:rPr>
          <w:t>Abbildung 2 Workstation: Server Verbindung</w:t>
        </w:r>
        <w:r>
          <w:rPr>
            <w:noProof/>
            <w:webHidden/>
          </w:rPr>
          <w:tab/>
        </w:r>
        <w:r>
          <w:rPr>
            <w:noProof/>
            <w:webHidden/>
          </w:rPr>
          <w:fldChar w:fldCharType="begin"/>
        </w:r>
        <w:r>
          <w:rPr>
            <w:noProof/>
            <w:webHidden/>
          </w:rPr>
          <w:instrText xml:space="preserve"> PAGEREF _Toc168053871 \h </w:instrText>
        </w:r>
        <w:r>
          <w:rPr>
            <w:noProof/>
            <w:webHidden/>
          </w:rPr>
        </w:r>
        <w:r>
          <w:rPr>
            <w:noProof/>
            <w:webHidden/>
          </w:rPr>
          <w:fldChar w:fldCharType="separate"/>
        </w:r>
        <w:r>
          <w:rPr>
            <w:noProof/>
            <w:webHidden/>
          </w:rPr>
          <w:t>3</w:t>
        </w:r>
        <w:r>
          <w:rPr>
            <w:noProof/>
            <w:webHidden/>
          </w:rPr>
          <w:fldChar w:fldCharType="end"/>
        </w:r>
      </w:hyperlink>
    </w:p>
    <w:p w14:paraId="5491E16E" w14:textId="545AC743" w:rsidR="00C52FC8" w:rsidRDefault="00C52FC8">
      <w:pPr>
        <w:pStyle w:val="Abbildungsverzeichnis"/>
        <w:tabs>
          <w:tab w:val="right" w:leader="dot" w:pos="9344"/>
        </w:tabs>
        <w:rPr>
          <w:rFonts w:asciiTheme="minorHAnsi" w:hAnsiTheme="minorHAnsi"/>
          <w:noProof/>
        </w:rPr>
      </w:pPr>
      <w:hyperlink w:anchor="_Toc168053872" w:history="1">
        <w:r w:rsidRPr="00940425">
          <w:rPr>
            <w:rStyle w:val="Hyperlink"/>
            <w:noProof/>
          </w:rPr>
          <w:t>Abbildung 3 Hyper V VMs</w:t>
        </w:r>
        <w:r>
          <w:rPr>
            <w:noProof/>
            <w:webHidden/>
          </w:rPr>
          <w:tab/>
        </w:r>
        <w:r>
          <w:rPr>
            <w:noProof/>
            <w:webHidden/>
          </w:rPr>
          <w:fldChar w:fldCharType="begin"/>
        </w:r>
        <w:r>
          <w:rPr>
            <w:noProof/>
            <w:webHidden/>
          </w:rPr>
          <w:instrText xml:space="preserve"> PAGEREF _Toc168053872 \h </w:instrText>
        </w:r>
        <w:r>
          <w:rPr>
            <w:noProof/>
            <w:webHidden/>
          </w:rPr>
        </w:r>
        <w:r>
          <w:rPr>
            <w:noProof/>
            <w:webHidden/>
          </w:rPr>
          <w:fldChar w:fldCharType="separate"/>
        </w:r>
        <w:r>
          <w:rPr>
            <w:noProof/>
            <w:webHidden/>
          </w:rPr>
          <w:t>3</w:t>
        </w:r>
        <w:r>
          <w:rPr>
            <w:noProof/>
            <w:webHidden/>
          </w:rPr>
          <w:fldChar w:fldCharType="end"/>
        </w:r>
      </w:hyperlink>
    </w:p>
    <w:p w14:paraId="7B82241B" w14:textId="5F4EEB11" w:rsidR="00C52FC8" w:rsidRDefault="00C52FC8">
      <w:pPr>
        <w:pStyle w:val="Abbildungsverzeichnis"/>
        <w:tabs>
          <w:tab w:val="right" w:leader="dot" w:pos="9344"/>
        </w:tabs>
        <w:rPr>
          <w:rFonts w:asciiTheme="minorHAnsi" w:hAnsiTheme="minorHAnsi"/>
          <w:noProof/>
        </w:rPr>
      </w:pPr>
      <w:hyperlink w:anchor="_Toc168053873" w:history="1">
        <w:r w:rsidRPr="00940425">
          <w:rPr>
            <w:rStyle w:val="Hyperlink"/>
            <w:noProof/>
          </w:rPr>
          <w:t>Abbildung 4: Switche von DMZ</w:t>
        </w:r>
        <w:r>
          <w:rPr>
            <w:noProof/>
            <w:webHidden/>
          </w:rPr>
          <w:tab/>
        </w:r>
        <w:r>
          <w:rPr>
            <w:noProof/>
            <w:webHidden/>
          </w:rPr>
          <w:fldChar w:fldCharType="begin"/>
        </w:r>
        <w:r>
          <w:rPr>
            <w:noProof/>
            <w:webHidden/>
          </w:rPr>
          <w:instrText xml:space="preserve"> PAGEREF _Toc168053873 \h </w:instrText>
        </w:r>
        <w:r>
          <w:rPr>
            <w:noProof/>
            <w:webHidden/>
          </w:rPr>
        </w:r>
        <w:r>
          <w:rPr>
            <w:noProof/>
            <w:webHidden/>
          </w:rPr>
          <w:fldChar w:fldCharType="separate"/>
        </w:r>
        <w:r>
          <w:rPr>
            <w:noProof/>
            <w:webHidden/>
          </w:rPr>
          <w:t>4</w:t>
        </w:r>
        <w:r>
          <w:rPr>
            <w:noProof/>
            <w:webHidden/>
          </w:rPr>
          <w:fldChar w:fldCharType="end"/>
        </w:r>
      </w:hyperlink>
    </w:p>
    <w:p w14:paraId="4AB01645" w14:textId="70CAB8C7" w:rsidR="00C52FC8" w:rsidRDefault="00C52FC8">
      <w:pPr>
        <w:pStyle w:val="Abbildungsverzeichnis"/>
        <w:tabs>
          <w:tab w:val="right" w:leader="dot" w:pos="9344"/>
        </w:tabs>
        <w:rPr>
          <w:rFonts w:asciiTheme="minorHAnsi" w:hAnsiTheme="minorHAnsi"/>
          <w:noProof/>
        </w:rPr>
      </w:pPr>
      <w:hyperlink w:anchor="_Toc168053874" w:history="1">
        <w:r w:rsidRPr="00940425">
          <w:rPr>
            <w:rStyle w:val="Hyperlink"/>
            <w:noProof/>
          </w:rPr>
          <w:t>Abbildung 5: Switch WAN</w:t>
        </w:r>
        <w:r>
          <w:rPr>
            <w:noProof/>
            <w:webHidden/>
          </w:rPr>
          <w:tab/>
        </w:r>
        <w:r>
          <w:rPr>
            <w:noProof/>
            <w:webHidden/>
          </w:rPr>
          <w:fldChar w:fldCharType="begin"/>
        </w:r>
        <w:r>
          <w:rPr>
            <w:noProof/>
            <w:webHidden/>
          </w:rPr>
          <w:instrText xml:space="preserve"> PAGEREF _Toc168053874 \h </w:instrText>
        </w:r>
        <w:r>
          <w:rPr>
            <w:noProof/>
            <w:webHidden/>
          </w:rPr>
        </w:r>
        <w:r>
          <w:rPr>
            <w:noProof/>
            <w:webHidden/>
          </w:rPr>
          <w:fldChar w:fldCharType="separate"/>
        </w:r>
        <w:r>
          <w:rPr>
            <w:noProof/>
            <w:webHidden/>
          </w:rPr>
          <w:t>4</w:t>
        </w:r>
        <w:r>
          <w:rPr>
            <w:noProof/>
            <w:webHidden/>
          </w:rPr>
          <w:fldChar w:fldCharType="end"/>
        </w:r>
      </w:hyperlink>
    </w:p>
    <w:p w14:paraId="605335A6" w14:textId="568E8F1D" w:rsidR="00C52FC8" w:rsidRDefault="00C52FC8">
      <w:pPr>
        <w:pStyle w:val="Abbildungsverzeichnis"/>
        <w:tabs>
          <w:tab w:val="right" w:leader="dot" w:pos="9344"/>
        </w:tabs>
        <w:rPr>
          <w:rFonts w:asciiTheme="minorHAnsi" w:hAnsiTheme="minorHAnsi"/>
          <w:noProof/>
        </w:rPr>
      </w:pPr>
      <w:hyperlink w:anchor="_Toc168053875" w:history="1">
        <w:r w:rsidRPr="00940425">
          <w:rPr>
            <w:rStyle w:val="Hyperlink"/>
            <w:noProof/>
          </w:rPr>
          <w:t>Abbildung 6: Switch LAN</w:t>
        </w:r>
        <w:r>
          <w:rPr>
            <w:noProof/>
            <w:webHidden/>
          </w:rPr>
          <w:tab/>
        </w:r>
        <w:r>
          <w:rPr>
            <w:noProof/>
            <w:webHidden/>
          </w:rPr>
          <w:fldChar w:fldCharType="begin"/>
        </w:r>
        <w:r>
          <w:rPr>
            <w:noProof/>
            <w:webHidden/>
          </w:rPr>
          <w:instrText xml:space="preserve"> PAGEREF _Toc168053875 \h </w:instrText>
        </w:r>
        <w:r>
          <w:rPr>
            <w:noProof/>
            <w:webHidden/>
          </w:rPr>
        </w:r>
        <w:r>
          <w:rPr>
            <w:noProof/>
            <w:webHidden/>
          </w:rPr>
          <w:fldChar w:fldCharType="separate"/>
        </w:r>
        <w:r>
          <w:rPr>
            <w:noProof/>
            <w:webHidden/>
          </w:rPr>
          <w:t>4</w:t>
        </w:r>
        <w:r>
          <w:rPr>
            <w:noProof/>
            <w:webHidden/>
          </w:rPr>
          <w:fldChar w:fldCharType="end"/>
        </w:r>
      </w:hyperlink>
    </w:p>
    <w:p w14:paraId="733E0050" w14:textId="7D217374" w:rsidR="00C52FC8" w:rsidRDefault="00C52FC8">
      <w:pPr>
        <w:pStyle w:val="Abbildungsverzeichnis"/>
        <w:tabs>
          <w:tab w:val="right" w:leader="dot" w:pos="9344"/>
        </w:tabs>
        <w:rPr>
          <w:rFonts w:asciiTheme="minorHAnsi" w:hAnsiTheme="minorHAnsi"/>
          <w:noProof/>
        </w:rPr>
      </w:pPr>
      <w:hyperlink w:anchor="_Toc168053876" w:history="1">
        <w:r w:rsidRPr="00940425">
          <w:rPr>
            <w:rStyle w:val="Hyperlink"/>
            <w:noProof/>
          </w:rPr>
          <w:t>Abbildung 7 PFSense Router</w:t>
        </w:r>
        <w:r>
          <w:rPr>
            <w:noProof/>
            <w:webHidden/>
          </w:rPr>
          <w:tab/>
        </w:r>
        <w:r>
          <w:rPr>
            <w:noProof/>
            <w:webHidden/>
          </w:rPr>
          <w:fldChar w:fldCharType="begin"/>
        </w:r>
        <w:r>
          <w:rPr>
            <w:noProof/>
            <w:webHidden/>
          </w:rPr>
          <w:instrText xml:space="preserve"> PAGEREF _Toc168053876 \h </w:instrText>
        </w:r>
        <w:r>
          <w:rPr>
            <w:noProof/>
            <w:webHidden/>
          </w:rPr>
        </w:r>
        <w:r>
          <w:rPr>
            <w:noProof/>
            <w:webHidden/>
          </w:rPr>
          <w:fldChar w:fldCharType="separate"/>
        </w:r>
        <w:r>
          <w:rPr>
            <w:noProof/>
            <w:webHidden/>
          </w:rPr>
          <w:t>5</w:t>
        </w:r>
        <w:r>
          <w:rPr>
            <w:noProof/>
            <w:webHidden/>
          </w:rPr>
          <w:fldChar w:fldCharType="end"/>
        </w:r>
      </w:hyperlink>
    </w:p>
    <w:p w14:paraId="2C9EE331" w14:textId="5FD77072" w:rsidR="00C52FC8" w:rsidRDefault="00C52FC8">
      <w:pPr>
        <w:pStyle w:val="Abbildungsverzeichnis"/>
        <w:tabs>
          <w:tab w:val="right" w:leader="dot" w:pos="9344"/>
        </w:tabs>
        <w:rPr>
          <w:rFonts w:asciiTheme="minorHAnsi" w:hAnsiTheme="minorHAnsi"/>
          <w:noProof/>
        </w:rPr>
      </w:pPr>
      <w:hyperlink w:anchor="_Toc168053877" w:history="1">
        <w:r w:rsidRPr="00940425">
          <w:rPr>
            <w:rStyle w:val="Hyperlink"/>
            <w:noProof/>
          </w:rPr>
          <w:t>Abbildung 8 Statische IP Webserver</w:t>
        </w:r>
        <w:r>
          <w:rPr>
            <w:noProof/>
            <w:webHidden/>
          </w:rPr>
          <w:tab/>
        </w:r>
        <w:r>
          <w:rPr>
            <w:noProof/>
            <w:webHidden/>
          </w:rPr>
          <w:fldChar w:fldCharType="begin"/>
        </w:r>
        <w:r>
          <w:rPr>
            <w:noProof/>
            <w:webHidden/>
          </w:rPr>
          <w:instrText xml:space="preserve"> PAGEREF _Toc168053877 \h </w:instrText>
        </w:r>
        <w:r>
          <w:rPr>
            <w:noProof/>
            <w:webHidden/>
          </w:rPr>
        </w:r>
        <w:r>
          <w:rPr>
            <w:noProof/>
            <w:webHidden/>
          </w:rPr>
          <w:fldChar w:fldCharType="separate"/>
        </w:r>
        <w:r>
          <w:rPr>
            <w:noProof/>
            <w:webHidden/>
          </w:rPr>
          <w:t>5</w:t>
        </w:r>
        <w:r>
          <w:rPr>
            <w:noProof/>
            <w:webHidden/>
          </w:rPr>
          <w:fldChar w:fldCharType="end"/>
        </w:r>
      </w:hyperlink>
    </w:p>
    <w:p w14:paraId="667E9874" w14:textId="021DA760" w:rsidR="00C52FC8" w:rsidRDefault="00C52FC8">
      <w:pPr>
        <w:pStyle w:val="Abbildungsverzeichnis"/>
        <w:tabs>
          <w:tab w:val="right" w:leader="dot" w:pos="9344"/>
        </w:tabs>
        <w:rPr>
          <w:rFonts w:asciiTheme="minorHAnsi" w:hAnsiTheme="minorHAnsi"/>
          <w:noProof/>
        </w:rPr>
      </w:pPr>
      <w:hyperlink w:anchor="_Toc168053878" w:history="1">
        <w:r w:rsidRPr="00940425">
          <w:rPr>
            <w:rStyle w:val="Hyperlink"/>
            <w:noProof/>
          </w:rPr>
          <w:t>Abbildung 5 Firewall Einstellungen WAN</w:t>
        </w:r>
        <w:r>
          <w:rPr>
            <w:noProof/>
            <w:webHidden/>
          </w:rPr>
          <w:tab/>
        </w:r>
        <w:r>
          <w:rPr>
            <w:noProof/>
            <w:webHidden/>
          </w:rPr>
          <w:fldChar w:fldCharType="begin"/>
        </w:r>
        <w:r>
          <w:rPr>
            <w:noProof/>
            <w:webHidden/>
          </w:rPr>
          <w:instrText xml:space="preserve"> PAGEREF _Toc168053878 \h </w:instrText>
        </w:r>
        <w:r>
          <w:rPr>
            <w:noProof/>
            <w:webHidden/>
          </w:rPr>
        </w:r>
        <w:r>
          <w:rPr>
            <w:noProof/>
            <w:webHidden/>
          </w:rPr>
          <w:fldChar w:fldCharType="separate"/>
        </w:r>
        <w:r>
          <w:rPr>
            <w:noProof/>
            <w:webHidden/>
          </w:rPr>
          <w:t>6</w:t>
        </w:r>
        <w:r>
          <w:rPr>
            <w:noProof/>
            <w:webHidden/>
          </w:rPr>
          <w:fldChar w:fldCharType="end"/>
        </w:r>
      </w:hyperlink>
    </w:p>
    <w:p w14:paraId="21AB8930" w14:textId="6FA4FA24" w:rsidR="00C52FC8" w:rsidRDefault="00C52FC8">
      <w:pPr>
        <w:pStyle w:val="Abbildungsverzeichnis"/>
        <w:tabs>
          <w:tab w:val="right" w:leader="dot" w:pos="9344"/>
        </w:tabs>
        <w:rPr>
          <w:rFonts w:asciiTheme="minorHAnsi" w:hAnsiTheme="minorHAnsi"/>
          <w:noProof/>
        </w:rPr>
      </w:pPr>
      <w:hyperlink w:anchor="_Toc168053879" w:history="1">
        <w:r w:rsidRPr="00940425">
          <w:rPr>
            <w:rStyle w:val="Hyperlink"/>
            <w:noProof/>
          </w:rPr>
          <w:t>Abbildung 6 Firewall Einstellungen LAN</w:t>
        </w:r>
        <w:r>
          <w:rPr>
            <w:noProof/>
            <w:webHidden/>
          </w:rPr>
          <w:tab/>
        </w:r>
        <w:r>
          <w:rPr>
            <w:noProof/>
            <w:webHidden/>
          </w:rPr>
          <w:fldChar w:fldCharType="begin"/>
        </w:r>
        <w:r>
          <w:rPr>
            <w:noProof/>
            <w:webHidden/>
          </w:rPr>
          <w:instrText xml:space="preserve"> PAGEREF _Toc168053879 \h </w:instrText>
        </w:r>
        <w:r>
          <w:rPr>
            <w:noProof/>
            <w:webHidden/>
          </w:rPr>
        </w:r>
        <w:r>
          <w:rPr>
            <w:noProof/>
            <w:webHidden/>
          </w:rPr>
          <w:fldChar w:fldCharType="separate"/>
        </w:r>
        <w:r>
          <w:rPr>
            <w:noProof/>
            <w:webHidden/>
          </w:rPr>
          <w:t>6</w:t>
        </w:r>
        <w:r>
          <w:rPr>
            <w:noProof/>
            <w:webHidden/>
          </w:rPr>
          <w:fldChar w:fldCharType="end"/>
        </w:r>
      </w:hyperlink>
    </w:p>
    <w:p w14:paraId="4CBAB141" w14:textId="0C578826" w:rsidR="00C52FC8" w:rsidRDefault="00C52FC8">
      <w:pPr>
        <w:pStyle w:val="Abbildungsverzeichnis"/>
        <w:tabs>
          <w:tab w:val="right" w:leader="dot" w:pos="9344"/>
        </w:tabs>
        <w:rPr>
          <w:rFonts w:asciiTheme="minorHAnsi" w:hAnsiTheme="minorHAnsi"/>
          <w:noProof/>
        </w:rPr>
      </w:pPr>
      <w:hyperlink w:anchor="_Toc168053880" w:history="1">
        <w:r w:rsidRPr="00940425">
          <w:rPr>
            <w:rStyle w:val="Hyperlink"/>
            <w:noProof/>
          </w:rPr>
          <w:t>Abbildung 11: Einstellungen Firewall WNC-01</w:t>
        </w:r>
        <w:r>
          <w:rPr>
            <w:noProof/>
            <w:webHidden/>
          </w:rPr>
          <w:tab/>
        </w:r>
        <w:r>
          <w:rPr>
            <w:noProof/>
            <w:webHidden/>
          </w:rPr>
          <w:fldChar w:fldCharType="begin"/>
        </w:r>
        <w:r>
          <w:rPr>
            <w:noProof/>
            <w:webHidden/>
          </w:rPr>
          <w:instrText xml:space="preserve"> PAGEREF _Toc168053880 \h </w:instrText>
        </w:r>
        <w:r>
          <w:rPr>
            <w:noProof/>
            <w:webHidden/>
          </w:rPr>
        </w:r>
        <w:r>
          <w:rPr>
            <w:noProof/>
            <w:webHidden/>
          </w:rPr>
          <w:fldChar w:fldCharType="separate"/>
        </w:r>
        <w:r>
          <w:rPr>
            <w:noProof/>
            <w:webHidden/>
          </w:rPr>
          <w:t>7</w:t>
        </w:r>
        <w:r>
          <w:rPr>
            <w:noProof/>
            <w:webHidden/>
          </w:rPr>
          <w:fldChar w:fldCharType="end"/>
        </w:r>
      </w:hyperlink>
    </w:p>
    <w:p w14:paraId="312EFB02" w14:textId="60B7387D" w:rsidR="00C52FC8" w:rsidRDefault="00C52FC8">
      <w:pPr>
        <w:pStyle w:val="Abbildungsverzeichnis"/>
        <w:tabs>
          <w:tab w:val="right" w:leader="dot" w:pos="9344"/>
        </w:tabs>
        <w:rPr>
          <w:rFonts w:asciiTheme="minorHAnsi" w:hAnsiTheme="minorHAnsi"/>
          <w:noProof/>
        </w:rPr>
      </w:pPr>
      <w:hyperlink w:anchor="_Toc168053881" w:history="1">
        <w:r w:rsidRPr="00940425">
          <w:rPr>
            <w:rStyle w:val="Hyperlink"/>
            <w:noProof/>
          </w:rPr>
          <w:t>Abbildung 12: Default Apache page von Workstation</w:t>
        </w:r>
        <w:r>
          <w:rPr>
            <w:noProof/>
            <w:webHidden/>
          </w:rPr>
          <w:tab/>
        </w:r>
        <w:r>
          <w:rPr>
            <w:noProof/>
            <w:webHidden/>
          </w:rPr>
          <w:fldChar w:fldCharType="begin"/>
        </w:r>
        <w:r>
          <w:rPr>
            <w:noProof/>
            <w:webHidden/>
          </w:rPr>
          <w:instrText xml:space="preserve"> PAGEREF _Toc168053881 \h </w:instrText>
        </w:r>
        <w:r>
          <w:rPr>
            <w:noProof/>
            <w:webHidden/>
          </w:rPr>
        </w:r>
        <w:r>
          <w:rPr>
            <w:noProof/>
            <w:webHidden/>
          </w:rPr>
          <w:fldChar w:fldCharType="separate"/>
        </w:r>
        <w:r>
          <w:rPr>
            <w:noProof/>
            <w:webHidden/>
          </w:rPr>
          <w:t>7</w:t>
        </w:r>
        <w:r>
          <w:rPr>
            <w:noProof/>
            <w:webHidden/>
          </w:rPr>
          <w:fldChar w:fldCharType="end"/>
        </w:r>
      </w:hyperlink>
    </w:p>
    <w:p w14:paraId="1885513B" w14:textId="5ACCD473" w:rsidR="00B03604" w:rsidRDefault="00F17445" w:rsidP="00685E9E">
      <w:pPr>
        <w:pStyle w:val="UntertitelnichtIndexiert"/>
      </w:pPr>
      <w:r>
        <w:fldChar w:fldCharType="end"/>
      </w:r>
      <w:r>
        <w:fldChar w:fldCharType="begin"/>
      </w:r>
      <w:r>
        <w:instrText xml:space="preserve"> TOC \h \z \c "Tabelle" </w:instrText>
      </w:r>
      <w:r>
        <w:fldChar w:fldCharType="separate"/>
      </w:r>
    </w:p>
    <w:p w14:paraId="4D8A107C" w14:textId="5796E7BD" w:rsidR="00B03604" w:rsidRDefault="00B03604">
      <w:pPr>
        <w:pStyle w:val="Abbildungsverzeichnis"/>
        <w:tabs>
          <w:tab w:val="right" w:leader="dot" w:pos="9344"/>
        </w:tabs>
        <w:rPr>
          <w:rFonts w:asciiTheme="minorHAnsi" w:hAnsiTheme="minorHAnsi"/>
          <w:noProof/>
        </w:rPr>
      </w:pPr>
      <w:hyperlink w:anchor="_Toc168053459" w:history="1">
        <w:r w:rsidRPr="00A63510">
          <w:rPr>
            <w:rStyle w:val="Hyperlink"/>
            <w:noProof/>
          </w:rPr>
          <w:t>Tabelle 1: Namens Konzept</w:t>
        </w:r>
        <w:r>
          <w:rPr>
            <w:noProof/>
            <w:webHidden/>
          </w:rPr>
          <w:tab/>
        </w:r>
        <w:r>
          <w:rPr>
            <w:noProof/>
            <w:webHidden/>
          </w:rPr>
          <w:fldChar w:fldCharType="begin"/>
        </w:r>
        <w:r>
          <w:rPr>
            <w:noProof/>
            <w:webHidden/>
          </w:rPr>
          <w:instrText xml:space="preserve"> PAGEREF _Toc168053459 \h </w:instrText>
        </w:r>
        <w:r>
          <w:rPr>
            <w:noProof/>
            <w:webHidden/>
          </w:rPr>
        </w:r>
        <w:r>
          <w:rPr>
            <w:noProof/>
            <w:webHidden/>
          </w:rPr>
          <w:fldChar w:fldCharType="separate"/>
        </w:r>
        <w:r>
          <w:rPr>
            <w:noProof/>
            <w:webHidden/>
          </w:rPr>
          <w:t>2</w:t>
        </w:r>
        <w:r>
          <w:rPr>
            <w:noProof/>
            <w:webHidden/>
          </w:rPr>
          <w:fldChar w:fldCharType="end"/>
        </w:r>
      </w:hyperlink>
    </w:p>
    <w:p w14:paraId="44A74CE6" w14:textId="48361A5E" w:rsidR="00B03604" w:rsidRDefault="00B03604">
      <w:pPr>
        <w:pStyle w:val="Abbildungsverzeichnis"/>
        <w:tabs>
          <w:tab w:val="right" w:leader="dot" w:pos="9344"/>
        </w:tabs>
        <w:rPr>
          <w:rFonts w:asciiTheme="minorHAnsi" w:hAnsiTheme="minorHAnsi"/>
          <w:noProof/>
        </w:rPr>
      </w:pPr>
      <w:hyperlink w:anchor="_Toc168053460" w:history="1">
        <w:r w:rsidRPr="00A63510">
          <w:rPr>
            <w:rStyle w:val="Hyperlink"/>
            <w:noProof/>
          </w:rPr>
          <w:t>Tabelle 2: IP-Konzept</w:t>
        </w:r>
        <w:r>
          <w:rPr>
            <w:noProof/>
            <w:webHidden/>
          </w:rPr>
          <w:tab/>
        </w:r>
        <w:r>
          <w:rPr>
            <w:noProof/>
            <w:webHidden/>
          </w:rPr>
          <w:fldChar w:fldCharType="begin"/>
        </w:r>
        <w:r>
          <w:rPr>
            <w:noProof/>
            <w:webHidden/>
          </w:rPr>
          <w:instrText xml:space="preserve"> PAGEREF _Toc168053460 \h </w:instrText>
        </w:r>
        <w:r>
          <w:rPr>
            <w:noProof/>
            <w:webHidden/>
          </w:rPr>
        </w:r>
        <w:r>
          <w:rPr>
            <w:noProof/>
            <w:webHidden/>
          </w:rPr>
          <w:fldChar w:fldCharType="separate"/>
        </w:r>
        <w:r>
          <w:rPr>
            <w:noProof/>
            <w:webHidden/>
          </w:rPr>
          <w:t>2</w:t>
        </w:r>
        <w:r>
          <w:rPr>
            <w:noProof/>
            <w:webHidden/>
          </w:rPr>
          <w:fldChar w:fldCharType="end"/>
        </w:r>
      </w:hyperlink>
    </w:p>
    <w:p w14:paraId="613DE3F3" w14:textId="313AA4A4" w:rsidR="00B03604" w:rsidRDefault="00B03604">
      <w:pPr>
        <w:pStyle w:val="Abbildungsverzeichnis"/>
        <w:tabs>
          <w:tab w:val="right" w:leader="dot" w:pos="9344"/>
        </w:tabs>
        <w:rPr>
          <w:rFonts w:asciiTheme="minorHAnsi" w:hAnsiTheme="minorHAnsi"/>
          <w:noProof/>
        </w:rPr>
      </w:pPr>
      <w:hyperlink w:anchor="_Toc168053461" w:history="1">
        <w:r w:rsidRPr="00A63510">
          <w:rPr>
            <w:rStyle w:val="Hyperlink"/>
            <w:noProof/>
          </w:rPr>
          <w:t>Tabelle 3: Gerätebeschreiung</w:t>
        </w:r>
        <w:r>
          <w:rPr>
            <w:noProof/>
            <w:webHidden/>
          </w:rPr>
          <w:tab/>
        </w:r>
        <w:r>
          <w:rPr>
            <w:noProof/>
            <w:webHidden/>
          </w:rPr>
          <w:fldChar w:fldCharType="begin"/>
        </w:r>
        <w:r>
          <w:rPr>
            <w:noProof/>
            <w:webHidden/>
          </w:rPr>
          <w:instrText xml:space="preserve"> PAGEREF _Toc168053461 \h </w:instrText>
        </w:r>
        <w:r>
          <w:rPr>
            <w:noProof/>
            <w:webHidden/>
          </w:rPr>
        </w:r>
        <w:r>
          <w:rPr>
            <w:noProof/>
            <w:webHidden/>
          </w:rPr>
          <w:fldChar w:fldCharType="separate"/>
        </w:r>
        <w:r>
          <w:rPr>
            <w:noProof/>
            <w:webHidden/>
          </w:rPr>
          <w:t>3</w:t>
        </w:r>
        <w:r>
          <w:rPr>
            <w:noProof/>
            <w:webHidden/>
          </w:rPr>
          <w:fldChar w:fldCharType="end"/>
        </w:r>
      </w:hyperlink>
    </w:p>
    <w:p w14:paraId="1E5EDDA9" w14:textId="5D4E8B0B" w:rsidR="00B03604" w:rsidRDefault="00B03604">
      <w:pPr>
        <w:pStyle w:val="Abbildungsverzeichnis"/>
        <w:tabs>
          <w:tab w:val="right" w:leader="dot" w:pos="9344"/>
        </w:tabs>
        <w:rPr>
          <w:rFonts w:asciiTheme="minorHAnsi" w:hAnsiTheme="minorHAnsi"/>
          <w:noProof/>
        </w:rPr>
      </w:pPr>
      <w:hyperlink w:anchor="_Toc168053462" w:history="1">
        <w:r w:rsidRPr="00A63510">
          <w:rPr>
            <w:rStyle w:val="Hyperlink"/>
            <w:noProof/>
          </w:rPr>
          <w:t>Tabelle 4:Test 1</w:t>
        </w:r>
        <w:r>
          <w:rPr>
            <w:noProof/>
            <w:webHidden/>
          </w:rPr>
          <w:tab/>
        </w:r>
        <w:r>
          <w:rPr>
            <w:noProof/>
            <w:webHidden/>
          </w:rPr>
          <w:fldChar w:fldCharType="begin"/>
        </w:r>
        <w:r>
          <w:rPr>
            <w:noProof/>
            <w:webHidden/>
          </w:rPr>
          <w:instrText xml:space="preserve"> PAGEREF _Toc168053462 \h </w:instrText>
        </w:r>
        <w:r>
          <w:rPr>
            <w:noProof/>
            <w:webHidden/>
          </w:rPr>
        </w:r>
        <w:r>
          <w:rPr>
            <w:noProof/>
            <w:webHidden/>
          </w:rPr>
          <w:fldChar w:fldCharType="separate"/>
        </w:r>
        <w:r>
          <w:rPr>
            <w:noProof/>
            <w:webHidden/>
          </w:rPr>
          <w:t>8</w:t>
        </w:r>
        <w:r>
          <w:rPr>
            <w:noProof/>
            <w:webHidden/>
          </w:rPr>
          <w:fldChar w:fldCharType="end"/>
        </w:r>
      </w:hyperlink>
    </w:p>
    <w:p w14:paraId="386A63F4" w14:textId="5AF0EC0D" w:rsidR="00B03604" w:rsidRDefault="00B03604">
      <w:pPr>
        <w:pStyle w:val="Abbildungsverzeichnis"/>
        <w:tabs>
          <w:tab w:val="right" w:leader="dot" w:pos="9344"/>
        </w:tabs>
        <w:rPr>
          <w:rFonts w:asciiTheme="minorHAnsi" w:hAnsiTheme="minorHAnsi"/>
          <w:noProof/>
        </w:rPr>
      </w:pPr>
      <w:hyperlink w:anchor="_Toc168053463" w:history="1">
        <w:r w:rsidRPr="00A63510">
          <w:rPr>
            <w:rStyle w:val="Hyperlink"/>
            <w:noProof/>
          </w:rPr>
          <w:t>Tabelle 5:Test 2</w:t>
        </w:r>
        <w:r>
          <w:rPr>
            <w:noProof/>
            <w:webHidden/>
          </w:rPr>
          <w:tab/>
        </w:r>
        <w:r>
          <w:rPr>
            <w:noProof/>
            <w:webHidden/>
          </w:rPr>
          <w:fldChar w:fldCharType="begin"/>
        </w:r>
        <w:r>
          <w:rPr>
            <w:noProof/>
            <w:webHidden/>
          </w:rPr>
          <w:instrText xml:space="preserve"> PAGEREF _Toc168053463 \h </w:instrText>
        </w:r>
        <w:r>
          <w:rPr>
            <w:noProof/>
            <w:webHidden/>
          </w:rPr>
        </w:r>
        <w:r>
          <w:rPr>
            <w:noProof/>
            <w:webHidden/>
          </w:rPr>
          <w:fldChar w:fldCharType="separate"/>
        </w:r>
        <w:r>
          <w:rPr>
            <w:noProof/>
            <w:webHidden/>
          </w:rPr>
          <w:t>8</w:t>
        </w:r>
        <w:r>
          <w:rPr>
            <w:noProof/>
            <w:webHidden/>
          </w:rPr>
          <w:fldChar w:fldCharType="end"/>
        </w:r>
      </w:hyperlink>
    </w:p>
    <w:p w14:paraId="64894D06" w14:textId="16F97080" w:rsidR="00B03604" w:rsidRDefault="00B03604">
      <w:pPr>
        <w:pStyle w:val="Abbildungsverzeichnis"/>
        <w:tabs>
          <w:tab w:val="right" w:leader="dot" w:pos="9344"/>
        </w:tabs>
        <w:rPr>
          <w:rFonts w:asciiTheme="minorHAnsi" w:hAnsiTheme="minorHAnsi"/>
          <w:noProof/>
        </w:rPr>
      </w:pPr>
      <w:hyperlink w:anchor="_Toc168053464" w:history="1">
        <w:r w:rsidRPr="00A63510">
          <w:rPr>
            <w:rStyle w:val="Hyperlink"/>
            <w:noProof/>
          </w:rPr>
          <w:t>Tabelle 6:Test 3</w:t>
        </w:r>
        <w:r>
          <w:rPr>
            <w:noProof/>
            <w:webHidden/>
          </w:rPr>
          <w:tab/>
        </w:r>
        <w:r>
          <w:rPr>
            <w:noProof/>
            <w:webHidden/>
          </w:rPr>
          <w:fldChar w:fldCharType="begin"/>
        </w:r>
        <w:r>
          <w:rPr>
            <w:noProof/>
            <w:webHidden/>
          </w:rPr>
          <w:instrText xml:space="preserve"> PAGEREF _Toc168053464 \h </w:instrText>
        </w:r>
        <w:r>
          <w:rPr>
            <w:noProof/>
            <w:webHidden/>
          </w:rPr>
        </w:r>
        <w:r>
          <w:rPr>
            <w:noProof/>
            <w:webHidden/>
          </w:rPr>
          <w:fldChar w:fldCharType="separate"/>
        </w:r>
        <w:r>
          <w:rPr>
            <w:noProof/>
            <w:webHidden/>
          </w:rPr>
          <w:t>9</w:t>
        </w:r>
        <w:r>
          <w:rPr>
            <w:noProof/>
            <w:webHidden/>
          </w:rPr>
          <w:fldChar w:fldCharType="end"/>
        </w:r>
      </w:hyperlink>
    </w:p>
    <w:p w14:paraId="025CC0AA" w14:textId="0200381C" w:rsidR="00B03604" w:rsidRDefault="00B03604">
      <w:pPr>
        <w:pStyle w:val="Abbildungsverzeichnis"/>
        <w:tabs>
          <w:tab w:val="right" w:leader="dot" w:pos="9344"/>
        </w:tabs>
        <w:rPr>
          <w:rFonts w:asciiTheme="minorHAnsi" w:hAnsiTheme="minorHAnsi"/>
          <w:noProof/>
        </w:rPr>
      </w:pPr>
      <w:hyperlink w:anchor="_Toc168053465" w:history="1">
        <w:r w:rsidRPr="00A63510">
          <w:rPr>
            <w:rStyle w:val="Hyperlink"/>
            <w:noProof/>
          </w:rPr>
          <w:t>Tabelle 7: Test 4</w:t>
        </w:r>
        <w:r>
          <w:rPr>
            <w:noProof/>
            <w:webHidden/>
          </w:rPr>
          <w:tab/>
        </w:r>
        <w:r>
          <w:rPr>
            <w:noProof/>
            <w:webHidden/>
          </w:rPr>
          <w:fldChar w:fldCharType="begin"/>
        </w:r>
        <w:r>
          <w:rPr>
            <w:noProof/>
            <w:webHidden/>
          </w:rPr>
          <w:instrText xml:space="preserve"> PAGEREF _Toc168053465 \h </w:instrText>
        </w:r>
        <w:r>
          <w:rPr>
            <w:noProof/>
            <w:webHidden/>
          </w:rPr>
        </w:r>
        <w:r>
          <w:rPr>
            <w:noProof/>
            <w:webHidden/>
          </w:rPr>
          <w:fldChar w:fldCharType="separate"/>
        </w:r>
        <w:r>
          <w:rPr>
            <w:noProof/>
            <w:webHidden/>
          </w:rPr>
          <w:t>9</w:t>
        </w:r>
        <w:r>
          <w:rPr>
            <w:noProof/>
            <w:webHidden/>
          </w:rPr>
          <w:fldChar w:fldCharType="end"/>
        </w:r>
      </w:hyperlink>
    </w:p>
    <w:p w14:paraId="3B57F94C" w14:textId="17B6CC6B" w:rsidR="00B03604" w:rsidRDefault="00B03604">
      <w:pPr>
        <w:pStyle w:val="Abbildungsverzeichnis"/>
        <w:tabs>
          <w:tab w:val="right" w:leader="dot" w:pos="9344"/>
        </w:tabs>
        <w:rPr>
          <w:rFonts w:asciiTheme="minorHAnsi" w:hAnsiTheme="minorHAnsi"/>
          <w:noProof/>
        </w:rPr>
      </w:pPr>
      <w:hyperlink w:anchor="_Toc168053466" w:history="1">
        <w:r w:rsidRPr="00A63510">
          <w:rPr>
            <w:rStyle w:val="Hyperlink"/>
            <w:noProof/>
          </w:rPr>
          <w:t>Tabelle 8: Testprotokoll</w:t>
        </w:r>
        <w:r>
          <w:rPr>
            <w:noProof/>
            <w:webHidden/>
          </w:rPr>
          <w:tab/>
        </w:r>
        <w:r>
          <w:rPr>
            <w:noProof/>
            <w:webHidden/>
          </w:rPr>
          <w:fldChar w:fldCharType="begin"/>
        </w:r>
        <w:r>
          <w:rPr>
            <w:noProof/>
            <w:webHidden/>
          </w:rPr>
          <w:instrText xml:space="preserve"> PAGEREF _Toc168053466 \h </w:instrText>
        </w:r>
        <w:r>
          <w:rPr>
            <w:noProof/>
            <w:webHidden/>
          </w:rPr>
        </w:r>
        <w:r>
          <w:rPr>
            <w:noProof/>
            <w:webHidden/>
          </w:rPr>
          <w:fldChar w:fldCharType="separate"/>
        </w:r>
        <w:r>
          <w:rPr>
            <w:noProof/>
            <w:webHidden/>
          </w:rPr>
          <w:t>10</w:t>
        </w:r>
        <w:r>
          <w:rPr>
            <w:noProof/>
            <w:webHidden/>
          </w:rPr>
          <w:fldChar w:fldCharType="end"/>
        </w:r>
      </w:hyperlink>
    </w:p>
    <w:p w14:paraId="428562C8" w14:textId="627238DC" w:rsidR="0005799C" w:rsidRDefault="00F17445" w:rsidP="00685E9E">
      <w:pPr>
        <w:pStyle w:val="UntertitelnichtIndexiert"/>
      </w:pPr>
      <w:r>
        <w:fldChar w:fldCharType="end"/>
      </w:r>
    </w:p>
    <w:p w14:paraId="52FC2AE3" w14:textId="77777777" w:rsidR="00F84E12" w:rsidRDefault="00F84E12" w:rsidP="00685E9E">
      <w:pPr>
        <w:pStyle w:val="UntertitelnichtIndexiert"/>
      </w:pPr>
    </w:p>
    <w:p w14:paraId="2D5EFDB0" w14:textId="2399036C" w:rsidR="00685E9E" w:rsidRPr="001C11EA" w:rsidRDefault="00685E9E" w:rsidP="00685E9E">
      <w:pPr>
        <w:pStyle w:val="berschrift1"/>
        <w:rPr>
          <w:color w:val="auto"/>
        </w:rPr>
      </w:pPr>
      <w:bookmarkStart w:id="0" w:name="_Toc168053018"/>
      <w:r w:rsidRPr="001C11EA">
        <w:rPr>
          <w:color w:val="auto"/>
        </w:rPr>
        <w:lastRenderedPageBreak/>
        <w:t>Einleitung</w:t>
      </w:r>
      <w:bookmarkEnd w:id="0"/>
    </w:p>
    <w:p w14:paraId="4D264DAB" w14:textId="77777777" w:rsidR="00840E82" w:rsidRDefault="00840E82" w:rsidP="00840E82">
      <w:r>
        <w:t xml:space="preserve">Die Aufgabe bestand darin, ein virtuelles Netzwerk zu erstellen und mit </w:t>
      </w:r>
      <w:proofErr w:type="spellStart"/>
      <w:r>
        <w:t>PFsense</w:t>
      </w:r>
      <w:proofErr w:type="spellEnd"/>
      <w:r>
        <w:t xml:space="preserve"> als Firewall/Router zu konfigurieren. Dieses Netzwerk wurde in drei Hauptbereiche unterteilt: LAN, DMZ und WAN.</w:t>
      </w:r>
    </w:p>
    <w:p w14:paraId="517E8158" w14:textId="77777777" w:rsidR="00840E82" w:rsidRDefault="00840E82" w:rsidP="00840E82">
      <w:r>
        <w:t xml:space="preserve"> </w:t>
      </w:r>
    </w:p>
    <w:p w14:paraId="7D350034" w14:textId="77777777" w:rsidR="00840E82" w:rsidRDefault="00840E82" w:rsidP="00840E82">
      <w:r>
        <w:t>Im WAN, dem Wide Area Network, sollte eine dynamische IP-Adresse verwendet werden. Zwei virtuelle Maschinen, ein Windows Server und ein Linux Webserver, sollten über den physikalischen WAN Port erreichbar sein.</w:t>
      </w:r>
    </w:p>
    <w:p w14:paraId="7555D907" w14:textId="77777777" w:rsidR="00840E82" w:rsidRDefault="00840E82" w:rsidP="00840E82">
      <w:r>
        <w:t xml:space="preserve"> </w:t>
      </w:r>
    </w:p>
    <w:p w14:paraId="7973D168" w14:textId="77777777" w:rsidR="00840E82" w:rsidRDefault="00840E82" w:rsidP="00840E82">
      <w:r>
        <w:t xml:space="preserve">Das LAN, das </w:t>
      </w:r>
      <w:proofErr w:type="spellStart"/>
      <w:r>
        <w:t>Local</w:t>
      </w:r>
      <w:proofErr w:type="spellEnd"/>
      <w:r>
        <w:t xml:space="preserve"> Area Network, wurde in zwei Subnetze aufgeteilt: das Büronetzwerk mit der IPv4-Netzwerkadresse 192.168.1.0/24 und das Produktionsnetzwerk mit der IPv4-Netzwerkadresse 192.168.2.0/24.</w:t>
      </w:r>
    </w:p>
    <w:p w14:paraId="6B358A53" w14:textId="77777777" w:rsidR="00840E82" w:rsidRDefault="00840E82" w:rsidP="00840E82">
      <w:r>
        <w:t xml:space="preserve"> </w:t>
      </w:r>
    </w:p>
    <w:p w14:paraId="713E8274" w14:textId="000882A0" w:rsidR="000010C9" w:rsidRDefault="00840E82" w:rsidP="00840E82">
      <w:r>
        <w:t>Die DMZ, die demilitarisierte Zone, war für das Besuchernetzwerk reserviert und hatte die IPv4-Netzwerkadresse 192.168.3.0/24.</w:t>
      </w:r>
    </w:p>
    <w:p w14:paraId="10F53BD6" w14:textId="77777777" w:rsidR="00840E82" w:rsidRPr="00B52268" w:rsidRDefault="00840E82" w:rsidP="00840E82"/>
    <w:p w14:paraId="2272BBA0" w14:textId="4F395D6A" w:rsidR="00827538" w:rsidRPr="00AB5A72" w:rsidRDefault="00685E9E" w:rsidP="00827538">
      <w:pPr>
        <w:pStyle w:val="berschrift1"/>
        <w:rPr>
          <w:color w:val="auto"/>
        </w:rPr>
      </w:pPr>
      <w:bookmarkStart w:id="1" w:name="_Toc168053019"/>
      <w:r w:rsidRPr="00AB5A72">
        <w:rPr>
          <w:color w:val="auto"/>
        </w:rPr>
        <w:t>Namensschema</w:t>
      </w:r>
      <w:bookmarkEnd w:id="1"/>
    </w:p>
    <w:tbl>
      <w:tblPr>
        <w:tblStyle w:val="EinfacheTabelle1"/>
        <w:tblW w:w="0" w:type="auto"/>
        <w:tblLook w:val="04A0" w:firstRow="1" w:lastRow="0" w:firstColumn="1" w:lastColumn="0" w:noHBand="0" w:noVBand="1"/>
      </w:tblPr>
      <w:tblGrid>
        <w:gridCol w:w="3114"/>
        <w:gridCol w:w="3115"/>
        <w:gridCol w:w="3115"/>
      </w:tblGrid>
      <w:tr w:rsidR="00816BDF" w14:paraId="61EB7E99" w14:textId="77777777" w:rsidTr="003A0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B04F37" w14:textId="7AFBD368" w:rsidR="00816BDF" w:rsidRPr="007C06E4" w:rsidRDefault="007C06E4" w:rsidP="00E60478">
            <w:pPr>
              <w:rPr>
                <w:b w:val="0"/>
                <w:bCs w:val="0"/>
              </w:rPr>
            </w:pPr>
            <w:r w:rsidRPr="007C06E4">
              <w:rPr>
                <w:b w:val="0"/>
                <w:bCs w:val="0"/>
              </w:rPr>
              <w:t>Webserver</w:t>
            </w:r>
          </w:p>
        </w:tc>
        <w:tc>
          <w:tcPr>
            <w:tcW w:w="3115" w:type="dxa"/>
          </w:tcPr>
          <w:p w14:paraId="1CDBA7FB" w14:textId="5145F15F" w:rsidR="00816BDF" w:rsidRPr="006419F3" w:rsidRDefault="00715E13" w:rsidP="00E6047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w</w:t>
            </w:r>
            <w:r w:rsidR="00C301E6" w:rsidRPr="006419F3">
              <w:rPr>
                <w:b w:val="0"/>
                <w:bCs w:val="0"/>
              </w:rPr>
              <w:t>ebs</w:t>
            </w:r>
            <w:r w:rsidR="002579F1">
              <w:rPr>
                <w:b w:val="0"/>
                <w:bCs w:val="0"/>
              </w:rPr>
              <w:t>rv</w:t>
            </w:r>
            <w:proofErr w:type="spellEnd"/>
            <w:r w:rsidR="00C301E6" w:rsidRPr="006419F3">
              <w:rPr>
                <w:b w:val="0"/>
                <w:bCs w:val="0"/>
              </w:rPr>
              <w:t>-</w:t>
            </w:r>
            <w:r w:rsidR="001F224F" w:rsidRPr="006419F3">
              <w:rPr>
                <w:b w:val="0"/>
                <w:bCs w:val="0"/>
              </w:rPr>
              <w:t>Y</w:t>
            </w:r>
          </w:p>
        </w:tc>
        <w:tc>
          <w:tcPr>
            <w:tcW w:w="3115" w:type="dxa"/>
          </w:tcPr>
          <w:p w14:paraId="31C80819" w14:textId="11B3F4C7" w:rsidR="00816BDF" w:rsidRPr="002E57C8" w:rsidRDefault="008272E5" w:rsidP="00E60478">
            <w:pPr>
              <w:cnfStyle w:val="100000000000" w:firstRow="1" w:lastRow="0" w:firstColumn="0" w:lastColumn="0" w:oddVBand="0" w:evenVBand="0" w:oddHBand="0" w:evenHBand="0" w:firstRowFirstColumn="0" w:firstRowLastColumn="0" w:lastRowFirstColumn="0" w:lastRowLastColumn="0"/>
              <w:rPr>
                <w:b w:val="0"/>
                <w:bCs w:val="0"/>
              </w:rPr>
            </w:pPr>
            <w:r w:rsidRPr="002E57C8">
              <w:rPr>
                <w:b w:val="0"/>
                <w:bCs w:val="0"/>
              </w:rPr>
              <w:t>Y = zu</w:t>
            </w:r>
            <w:r w:rsidR="002E57C8" w:rsidRPr="002E57C8">
              <w:rPr>
                <w:b w:val="0"/>
                <w:bCs w:val="0"/>
              </w:rPr>
              <w:t>fällige Zahl</w:t>
            </w:r>
          </w:p>
        </w:tc>
      </w:tr>
      <w:tr w:rsidR="00816BDF" w14:paraId="387D6EEE" w14:textId="77777777" w:rsidTr="003A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64936B" w14:textId="6A964BD5" w:rsidR="00816BDF" w:rsidRPr="00E24F02" w:rsidRDefault="00E24F02" w:rsidP="00E60478">
            <w:pPr>
              <w:rPr>
                <w:b w:val="0"/>
                <w:bCs w:val="0"/>
              </w:rPr>
            </w:pPr>
            <w:r w:rsidRPr="00E24F02">
              <w:rPr>
                <w:b w:val="0"/>
                <w:bCs w:val="0"/>
              </w:rPr>
              <w:t>Windows Client</w:t>
            </w:r>
          </w:p>
        </w:tc>
        <w:tc>
          <w:tcPr>
            <w:tcW w:w="3115" w:type="dxa"/>
          </w:tcPr>
          <w:p w14:paraId="07782F90" w14:textId="27A06FE9" w:rsidR="00816BDF" w:rsidRDefault="0058501A" w:rsidP="00E60478">
            <w:pPr>
              <w:cnfStyle w:val="000000100000" w:firstRow="0" w:lastRow="0" w:firstColumn="0" w:lastColumn="0" w:oddVBand="0" w:evenVBand="0" w:oddHBand="1" w:evenHBand="0" w:firstRowFirstColumn="0" w:firstRowLastColumn="0" w:lastRowFirstColumn="0" w:lastRowLastColumn="0"/>
            </w:pPr>
            <w:r>
              <w:t>WNC-Y</w:t>
            </w:r>
          </w:p>
        </w:tc>
        <w:tc>
          <w:tcPr>
            <w:tcW w:w="3115" w:type="dxa"/>
          </w:tcPr>
          <w:p w14:paraId="28C569ED" w14:textId="262EDD20" w:rsidR="00816BDF" w:rsidRPr="002E57C8" w:rsidRDefault="002E57C8" w:rsidP="00E60478">
            <w:pPr>
              <w:cnfStyle w:val="000000100000" w:firstRow="0" w:lastRow="0" w:firstColumn="0" w:lastColumn="0" w:oddVBand="0" w:evenVBand="0" w:oddHBand="1" w:evenHBand="0" w:firstRowFirstColumn="0" w:firstRowLastColumn="0" w:lastRowFirstColumn="0" w:lastRowLastColumn="0"/>
            </w:pPr>
            <w:r w:rsidRPr="002E57C8">
              <w:t>Y = zufällige Zahl</w:t>
            </w:r>
          </w:p>
        </w:tc>
      </w:tr>
      <w:tr w:rsidR="00816BDF" w14:paraId="2ABA251D" w14:textId="77777777" w:rsidTr="003A0BC2">
        <w:tc>
          <w:tcPr>
            <w:cnfStyle w:val="001000000000" w:firstRow="0" w:lastRow="0" w:firstColumn="1" w:lastColumn="0" w:oddVBand="0" w:evenVBand="0" w:oddHBand="0" w:evenHBand="0" w:firstRowFirstColumn="0" w:firstRowLastColumn="0" w:lastRowFirstColumn="0" w:lastRowLastColumn="0"/>
            <w:tcW w:w="3114" w:type="dxa"/>
          </w:tcPr>
          <w:p w14:paraId="3F158564" w14:textId="1A73DA25" w:rsidR="00816BDF" w:rsidRPr="00DA674E" w:rsidRDefault="00DA674E" w:rsidP="00E60478">
            <w:pPr>
              <w:rPr>
                <w:b w:val="0"/>
                <w:bCs w:val="0"/>
              </w:rPr>
            </w:pPr>
            <w:r w:rsidRPr="00DA674E">
              <w:rPr>
                <w:b w:val="0"/>
                <w:bCs w:val="0"/>
              </w:rPr>
              <w:t>Workstation</w:t>
            </w:r>
          </w:p>
        </w:tc>
        <w:tc>
          <w:tcPr>
            <w:tcW w:w="3115" w:type="dxa"/>
          </w:tcPr>
          <w:p w14:paraId="37AB1A81" w14:textId="07FAE863" w:rsidR="00816BDF" w:rsidRDefault="008272E5" w:rsidP="00E60478">
            <w:pPr>
              <w:cnfStyle w:val="000000000000" w:firstRow="0" w:lastRow="0" w:firstColumn="0" w:lastColumn="0" w:oddVBand="0" w:evenVBand="0" w:oddHBand="0" w:evenHBand="0" w:firstRowFirstColumn="0" w:firstRowLastColumn="0" w:lastRowFirstColumn="0" w:lastRowLastColumn="0"/>
            </w:pPr>
            <w:r>
              <w:t>Workstation</w:t>
            </w:r>
          </w:p>
        </w:tc>
        <w:tc>
          <w:tcPr>
            <w:tcW w:w="3115" w:type="dxa"/>
          </w:tcPr>
          <w:p w14:paraId="3A24A426" w14:textId="3FB1D317" w:rsidR="00816BDF" w:rsidRPr="002E57C8" w:rsidRDefault="00816BDF" w:rsidP="00E60478">
            <w:pPr>
              <w:cnfStyle w:val="000000000000" w:firstRow="0" w:lastRow="0" w:firstColumn="0" w:lastColumn="0" w:oddVBand="0" w:evenVBand="0" w:oddHBand="0" w:evenHBand="0" w:firstRowFirstColumn="0" w:firstRowLastColumn="0" w:lastRowFirstColumn="0" w:lastRowLastColumn="0"/>
            </w:pPr>
          </w:p>
        </w:tc>
      </w:tr>
      <w:tr w:rsidR="009C598D" w14:paraId="46604B65" w14:textId="77777777" w:rsidTr="003A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7B8176" w14:textId="7846E954" w:rsidR="009C598D" w:rsidRPr="00DA674E" w:rsidRDefault="00CB6AA2" w:rsidP="00E60478">
            <w:pPr>
              <w:rPr>
                <w:b w:val="0"/>
                <w:bCs w:val="0"/>
              </w:rPr>
            </w:pPr>
            <w:proofErr w:type="spellStart"/>
            <w:r>
              <w:rPr>
                <w:b w:val="0"/>
                <w:bCs w:val="0"/>
              </w:rPr>
              <w:t>PFSense</w:t>
            </w:r>
            <w:proofErr w:type="spellEnd"/>
          </w:p>
        </w:tc>
        <w:tc>
          <w:tcPr>
            <w:tcW w:w="3115" w:type="dxa"/>
          </w:tcPr>
          <w:p w14:paraId="3F224CC1" w14:textId="2B2D6F6C" w:rsidR="009C598D" w:rsidRDefault="00CB6AA2" w:rsidP="00E60478">
            <w:pPr>
              <w:cnfStyle w:val="000000100000" w:firstRow="0" w:lastRow="0" w:firstColumn="0" w:lastColumn="0" w:oddVBand="0" w:evenVBand="0" w:oddHBand="1" w:evenHBand="0" w:firstRowFirstColumn="0" w:firstRowLastColumn="0" w:lastRowFirstColumn="0" w:lastRowLastColumn="0"/>
            </w:pPr>
            <w:proofErr w:type="spellStart"/>
            <w:r w:rsidRPr="00CB6AA2">
              <w:t>PFSense</w:t>
            </w:r>
            <w:proofErr w:type="spellEnd"/>
          </w:p>
        </w:tc>
        <w:tc>
          <w:tcPr>
            <w:tcW w:w="3115" w:type="dxa"/>
          </w:tcPr>
          <w:p w14:paraId="21E76D7E" w14:textId="23FBEAE1" w:rsidR="009C598D" w:rsidRPr="002E57C8" w:rsidRDefault="009C598D" w:rsidP="00A35E9C">
            <w:pPr>
              <w:keepNext/>
              <w:cnfStyle w:val="000000100000" w:firstRow="0" w:lastRow="0" w:firstColumn="0" w:lastColumn="0" w:oddVBand="0" w:evenVBand="0" w:oddHBand="1" w:evenHBand="0" w:firstRowFirstColumn="0" w:firstRowLastColumn="0" w:lastRowFirstColumn="0" w:lastRowLastColumn="0"/>
            </w:pPr>
          </w:p>
        </w:tc>
      </w:tr>
    </w:tbl>
    <w:p w14:paraId="1CFCF6ED" w14:textId="55F9FA23" w:rsidR="00E60478" w:rsidRPr="00E60478" w:rsidRDefault="00A35E9C" w:rsidP="00A35E9C">
      <w:pPr>
        <w:pStyle w:val="Beschriftung"/>
      </w:pPr>
      <w:bookmarkStart w:id="2" w:name="_Toc168053459"/>
      <w:r>
        <w:t xml:space="preserve">Tabelle </w:t>
      </w:r>
      <w:r w:rsidR="00E4203F">
        <w:fldChar w:fldCharType="begin"/>
      </w:r>
      <w:r w:rsidR="00E4203F">
        <w:instrText xml:space="preserve"> SEQ Tabelle \* ARABIC </w:instrText>
      </w:r>
      <w:r w:rsidR="00E4203F">
        <w:fldChar w:fldCharType="separate"/>
      </w:r>
      <w:r w:rsidR="008A4D10">
        <w:rPr>
          <w:noProof/>
        </w:rPr>
        <w:t>1</w:t>
      </w:r>
      <w:r w:rsidR="00E4203F">
        <w:rPr>
          <w:noProof/>
        </w:rPr>
        <w:fldChar w:fldCharType="end"/>
      </w:r>
      <w:r>
        <w:t xml:space="preserve">: </w:t>
      </w:r>
      <w:bookmarkEnd w:id="2"/>
      <w:r w:rsidR="00840E82">
        <w:t>Namensschema</w:t>
      </w:r>
    </w:p>
    <w:p w14:paraId="7271EA5A" w14:textId="431D865F" w:rsidR="00685E9E" w:rsidRPr="002F2147" w:rsidRDefault="00685E9E" w:rsidP="00685E9E">
      <w:pPr>
        <w:pStyle w:val="berschrift1"/>
      </w:pPr>
      <w:bookmarkStart w:id="3" w:name="_Toc168053020"/>
      <w:r w:rsidRPr="002F2147">
        <w:lastRenderedPageBreak/>
        <w:t>Netzwerkplan</w:t>
      </w:r>
      <w:bookmarkEnd w:id="3"/>
    </w:p>
    <w:p w14:paraId="40091383" w14:textId="77777777" w:rsidR="00A35E9C" w:rsidRDefault="004F7A0F" w:rsidP="00A35E9C">
      <w:pPr>
        <w:keepNext/>
      </w:pPr>
      <w:r w:rsidRPr="004F7A0F">
        <w:rPr>
          <w:noProof/>
        </w:rPr>
        <w:drawing>
          <wp:inline distT="0" distB="0" distL="0" distR="0" wp14:anchorId="43A9B248" wp14:editId="0FB1FE4B">
            <wp:extent cx="5939790" cy="3330575"/>
            <wp:effectExtent l="0" t="0" r="3810" b="3175"/>
            <wp:docPr id="1478688573" name="Grafik 1" descr="Ein Bild, das Text, Screenshot,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8573" name="Grafik 1" descr="Ein Bild, das Text, Screenshot, Diagramm, Plan enthält.&#10;&#10;Automatisch generierte Beschreibung"/>
                    <pic:cNvPicPr/>
                  </pic:nvPicPr>
                  <pic:blipFill>
                    <a:blip r:embed="rId11"/>
                    <a:stretch>
                      <a:fillRect/>
                    </a:stretch>
                  </pic:blipFill>
                  <pic:spPr>
                    <a:xfrm>
                      <a:off x="0" y="0"/>
                      <a:ext cx="5939790" cy="3330575"/>
                    </a:xfrm>
                    <a:prstGeom prst="rect">
                      <a:avLst/>
                    </a:prstGeom>
                  </pic:spPr>
                </pic:pic>
              </a:graphicData>
            </a:graphic>
          </wp:inline>
        </w:drawing>
      </w:r>
    </w:p>
    <w:p w14:paraId="373E5D09" w14:textId="1DBA147E" w:rsidR="00A35E9C" w:rsidRDefault="00A35E9C" w:rsidP="00A35E9C">
      <w:pPr>
        <w:pStyle w:val="Beschriftung"/>
      </w:pPr>
      <w:bookmarkStart w:id="4" w:name="_Toc168053870"/>
      <w:r>
        <w:t xml:space="preserve">Abbildung </w:t>
      </w:r>
      <w:r w:rsidR="00E4203F">
        <w:fldChar w:fldCharType="begin"/>
      </w:r>
      <w:r w:rsidR="00E4203F">
        <w:instrText xml:space="preserve"> SEQ Abbildung \* ARABIC </w:instrText>
      </w:r>
      <w:r w:rsidR="00E4203F">
        <w:fldChar w:fldCharType="separate"/>
      </w:r>
      <w:r w:rsidR="00F84E12">
        <w:rPr>
          <w:noProof/>
        </w:rPr>
        <w:t>1</w:t>
      </w:r>
      <w:r w:rsidR="00E4203F">
        <w:rPr>
          <w:noProof/>
        </w:rPr>
        <w:fldChar w:fldCharType="end"/>
      </w:r>
      <w:r>
        <w:t>: Netz</w:t>
      </w:r>
      <w:r w:rsidR="00480CED">
        <w:t>w</w:t>
      </w:r>
      <w:r>
        <w:t>erkplan</w:t>
      </w:r>
      <w:bookmarkEnd w:id="4"/>
    </w:p>
    <w:p w14:paraId="78F51AEB" w14:textId="2C688027" w:rsidR="00845346" w:rsidRPr="00845346" w:rsidRDefault="00442FB4" w:rsidP="00845346">
      <w:r>
        <w:t xml:space="preserve"> </w:t>
      </w:r>
    </w:p>
    <w:p w14:paraId="6A15DB81" w14:textId="42E0753D" w:rsidR="00685E9E" w:rsidRDefault="00685E9E" w:rsidP="00685E9E">
      <w:pPr>
        <w:pStyle w:val="berschrift1"/>
      </w:pPr>
      <w:bookmarkStart w:id="5" w:name="_Toc168053021"/>
      <w:r w:rsidRPr="002F2147">
        <w:t>IP-Konzept</w:t>
      </w:r>
      <w:bookmarkEnd w:id="5"/>
    </w:p>
    <w:tbl>
      <w:tblPr>
        <w:tblStyle w:val="EinfacheTabelle1"/>
        <w:tblW w:w="0" w:type="auto"/>
        <w:tblLook w:val="04A0" w:firstRow="1" w:lastRow="0" w:firstColumn="1" w:lastColumn="0" w:noHBand="0" w:noVBand="1"/>
      </w:tblPr>
      <w:tblGrid>
        <w:gridCol w:w="3114"/>
        <w:gridCol w:w="3115"/>
        <w:gridCol w:w="3115"/>
      </w:tblGrid>
      <w:tr w:rsidR="008507DC" w14:paraId="5522FD36" w14:textId="77777777" w:rsidTr="00850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64BA64" w14:textId="2C4B4A65" w:rsidR="008507DC" w:rsidRDefault="008507DC" w:rsidP="008507DC">
            <w:r>
              <w:t>Gerätetyp</w:t>
            </w:r>
          </w:p>
        </w:tc>
        <w:tc>
          <w:tcPr>
            <w:tcW w:w="3115" w:type="dxa"/>
          </w:tcPr>
          <w:p w14:paraId="3A4F6459" w14:textId="18F67DFB" w:rsidR="008507DC" w:rsidRDefault="008507DC" w:rsidP="008507DC">
            <w:pPr>
              <w:cnfStyle w:val="100000000000" w:firstRow="1" w:lastRow="0" w:firstColumn="0" w:lastColumn="0" w:oddVBand="0" w:evenVBand="0" w:oddHBand="0" w:evenHBand="0" w:firstRowFirstColumn="0" w:firstRowLastColumn="0" w:lastRowFirstColumn="0" w:lastRowLastColumn="0"/>
            </w:pPr>
            <w:r>
              <w:t>Art</w:t>
            </w:r>
          </w:p>
        </w:tc>
        <w:tc>
          <w:tcPr>
            <w:tcW w:w="3115" w:type="dxa"/>
          </w:tcPr>
          <w:p w14:paraId="12C971E4" w14:textId="4D958E80" w:rsidR="008507DC" w:rsidRDefault="00D217BA" w:rsidP="008507DC">
            <w:pPr>
              <w:cnfStyle w:val="100000000000" w:firstRow="1" w:lastRow="0" w:firstColumn="0" w:lastColumn="0" w:oddVBand="0" w:evenVBand="0" w:oddHBand="0" w:evenHBand="0" w:firstRowFirstColumn="0" w:firstRowLastColumn="0" w:lastRowFirstColumn="0" w:lastRowLastColumn="0"/>
            </w:pPr>
            <w:r>
              <w:t>IP-Adressen</w:t>
            </w:r>
          </w:p>
        </w:tc>
      </w:tr>
      <w:tr w:rsidR="00250790" w14:paraId="3F6BDCA5" w14:textId="77777777" w:rsidTr="00850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58E219" w14:textId="07A4E5F2" w:rsidR="00250790" w:rsidRPr="00585432" w:rsidRDefault="00250790" w:rsidP="00250790">
            <w:pPr>
              <w:rPr>
                <w:b w:val="0"/>
                <w:bCs w:val="0"/>
              </w:rPr>
            </w:pPr>
            <w:r w:rsidRPr="00585432">
              <w:rPr>
                <w:b w:val="0"/>
                <w:bCs w:val="0"/>
              </w:rPr>
              <w:t>Webserver</w:t>
            </w:r>
            <w:r w:rsidRPr="00E24F02">
              <w:rPr>
                <w:b w:val="0"/>
                <w:bCs w:val="0"/>
              </w:rPr>
              <w:t xml:space="preserve"> </w:t>
            </w:r>
          </w:p>
        </w:tc>
        <w:tc>
          <w:tcPr>
            <w:tcW w:w="3115" w:type="dxa"/>
          </w:tcPr>
          <w:p w14:paraId="7EE6BEFB" w14:textId="401A5116" w:rsidR="00250790" w:rsidRDefault="000748F2" w:rsidP="00250790">
            <w:pPr>
              <w:cnfStyle w:val="000000100000" w:firstRow="0" w:lastRow="0" w:firstColumn="0" w:lastColumn="0" w:oddVBand="0" w:evenVBand="0" w:oddHBand="1" w:evenHBand="0" w:firstRowFirstColumn="0" w:firstRowLastColumn="0" w:lastRowFirstColumn="0" w:lastRowLastColumn="0"/>
            </w:pPr>
            <w:r>
              <w:t>Statisch</w:t>
            </w:r>
          </w:p>
        </w:tc>
        <w:tc>
          <w:tcPr>
            <w:tcW w:w="3115" w:type="dxa"/>
          </w:tcPr>
          <w:p w14:paraId="7539A495" w14:textId="23DCEA2F" w:rsidR="00250790" w:rsidRDefault="00A219C6" w:rsidP="00250790">
            <w:pPr>
              <w:cnfStyle w:val="000000100000" w:firstRow="0" w:lastRow="0" w:firstColumn="0" w:lastColumn="0" w:oddVBand="0" w:evenVBand="0" w:oddHBand="1" w:evenHBand="0" w:firstRowFirstColumn="0" w:firstRowLastColumn="0" w:lastRowFirstColumn="0" w:lastRowLastColumn="0"/>
            </w:pPr>
            <w:r>
              <w:t>10.30.30.5/24</w:t>
            </w:r>
          </w:p>
        </w:tc>
      </w:tr>
      <w:tr w:rsidR="00250790" w14:paraId="785041BB" w14:textId="77777777" w:rsidTr="008507DC">
        <w:tc>
          <w:tcPr>
            <w:cnfStyle w:val="001000000000" w:firstRow="0" w:lastRow="0" w:firstColumn="1" w:lastColumn="0" w:oddVBand="0" w:evenVBand="0" w:oddHBand="0" w:evenHBand="0" w:firstRowFirstColumn="0" w:firstRowLastColumn="0" w:lastRowFirstColumn="0" w:lastRowLastColumn="0"/>
            <w:tcW w:w="3114" w:type="dxa"/>
          </w:tcPr>
          <w:p w14:paraId="27FC6ACD" w14:textId="378518B8" w:rsidR="00250790" w:rsidRPr="00585432" w:rsidRDefault="00250790" w:rsidP="00250790">
            <w:pPr>
              <w:rPr>
                <w:b w:val="0"/>
                <w:bCs w:val="0"/>
              </w:rPr>
            </w:pPr>
            <w:r w:rsidRPr="00E24F02">
              <w:rPr>
                <w:b w:val="0"/>
                <w:bCs w:val="0"/>
              </w:rPr>
              <w:t>Windows 1</w:t>
            </w:r>
            <w:r w:rsidR="008C7BF8">
              <w:rPr>
                <w:b w:val="0"/>
                <w:bCs w:val="0"/>
              </w:rPr>
              <w:t>0</w:t>
            </w:r>
            <w:r w:rsidRPr="00E24F02">
              <w:rPr>
                <w:b w:val="0"/>
                <w:bCs w:val="0"/>
              </w:rPr>
              <w:t xml:space="preserve"> Client</w:t>
            </w:r>
          </w:p>
        </w:tc>
        <w:tc>
          <w:tcPr>
            <w:tcW w:w="3115" w:type="dxa"/>
          </w:tcPr>
          <w:p w14:paraId="199A118B" w14:textId="4C7E1123" w:rsidR="00250790" w:rsidRDefault="00113402" w:rsidP="00250790">
            <w:pPr>
              <w:cnfStyle w:val="000000000000" w:firstRow="0" w:lastRow="0" w:firstColumn="0" w:lastColumn="0" w:oddVBand="0" w:evenVBand="0" w:oddHBand="0" w:evenHBand="0" w:firstRowFirstColumn="0" w:firstRowLastColumn="0" w:lastRowFirstColumn="0" w:lastRowLastColumn="0"/>
            </w:pPr>
            <w:r>
              <w:t>Statisch</w:t>
            </w:r>
          </w:p>
        </w:tc>
        <w:tc>
          <w:tcPr>
            <w:tcW w:w="3115" w:type="dxa"/>
          </w:tcPr>
          <w:p w14:paraId="469FB785" w14:textId="776ED04C" w:rsidR="00250790" w:rsidRDefault="00BE665D" w:rsidP="00250790">
            <w:pPr>
              <w:cnfStyle w:val="000000000000" w:firstRow="0" w:lastRow="0" w:firstColumn="0" w:lastColumn="0" w:oddVBand="0" w:evenVBand="0" w:oddHBand="0" w:evenHBand="0" w:firstRowFirstColumn="0" w:firstRowLastColumn="0" w:lastRowFirstColumn="0" w:lastRowLastColumn="0"/>
            </w:pPr>
            <w:r>
              <w:t>10.20.20.</w:t>
            </w:r>
            <w:r w:rsidR="00E02824">
              <w:t>10/24</w:t>
            </w:r>
          </w:p>
        </w:tc>
      </w:tr>
      <w:tr w:rsidR="00250790" w14:paraId="4E36A83C" w14:textId="77777777" w:rsidTr="00850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9F689A9" w14:textId="778C6D8F" w:rsidR="00250790" w:rsidRPr="00585432" w:rsidRDefault="00250790" w:rsidP="00250790">
            <w:pPr>
              <w:rPr>
                <w:b w:val="0"/>
                <w:bCs w:val="0"/>
              </w:rPr>
            </w:pPr>
            <w:r w:rsidRPr="00585432">
              <w:rPr>
                <w:b w:val="0"/>
                <w:bCs w:val="0"/>
              </w:rPr>
              <w:t>Workstation</w:t>
            </w:r>
          </w:p>
        </w:tc>
        <w:tc>
          <w:tcPr>
            <w:tcW w:w="3115" w:type="dxa"/>
          </w:tcPr>
          <w:p w14:paraId="420BF36F" w14:textId="671908C8" w:rsidR="00250790" w:rsidRDefault="00A97280" w:rsidP="00250790">
            <w:pPr>
              <w:cnfStyle w:val="000000100000" w:firstRow="0" w:lastRow="0" w:firstColumn="0" w:lastColumn="0" w:oddVBand="0" w:evenVBand="0" w:oddHBand="1" w:evenHBand="0" w:firstRowFirstColumn="0" w:firstRowLastColumn="0" w:lastRowFirstColumn="0" w:lastRowLastColumn="0"/>
            </w:pPr>
            <w:r>
              <w:t>Statisch</w:t>
            </w:r>
          </w:p>
        </w:tc>
        <w:tc>
          <w:tcPr>
            <w:tcW w:w="3115" w:type="dxa"/>
          </w:tcPr>
          <w:p w14:paraId="5F86B766" w14:textId="071826DD" w:rsidR="00250790" w:rsidRDefault="00DB3153" w:rsidP="00250790">
            <w:pPr>
              <w:cnfStyle w:val="000000100000" w:firstRow="0" w:lastRow="0" w:firstColumn="0" w:lastColumn="0" w:oddVBand="0" w:evenVBand="0" w:oddHBand="1" w:evenHBand="0" w:firstRowFirstColumn="0" w:firstRowLastColumn="0" w:lastRowFirstColumn="0" w:lastRowLastColumn="0"/>
            </w:pPr>
            <w:r>
              <w:rPr>
                <w:rStyle w:val="ui-provider"/>
              </w:rPr>
              <w:t>192.168.0.133</w:t>
            </w:r>
            <w:r w:rsidR="0000392F">
              <w:rPr>
                <w:rStyle w:val="ui-provider"/>
              </w:rPr>
              <w:t>/24</w:t>
            </w:r>
          </w:p>
        </w:tc>
      </w:tr>
      <w:tr w:rsidR="009C598D" w14:paraId="3AAB4DCD" w14:textId="77777777" w:rsidTr="008507DC">
        <w:tc>
          <w:tcPr>
            <w:cnfStyle w:val="001000000000" w:firstRow="0" w:lastRow="0" w:firstColumn="1" w:lastColumn="0" w:oddVBand="0" w:evenVBand="0" w:oddHBand="0" w:evenHBand="0" w:firstRowFirstColumn="0" w:firstRowLastColumn="0" w:lastRowFirstColumn="0" w:lastRowLastColumn="0"/>
            <w:tcW w:w="3114" w:type="dxa"/>
          </w:tcPr>
          <w:p w14:paraId="4B98D340" w14:textId="554865DD" w:rsidR="009C598D" w:rsidRPr="00585432" w:rsidRDefault="00CB6AA2" w:rsidP="00250790">
            <w:pPr>
              <w:rPr>
                <w:b w:val="0"/>
                <w:bCs w:val="0"/>
              </w:rPr>
            </w:pPr>
            <w:proofErr w:type="spellStart"/>
            <w:r>
              <w:rPr>
                <w:b w:val="0"/>
                <w:bCs w:val="0"/>
              </w:rPr>
              <w:t>PFSense</w:t>
            </w:r>
            <w:proofErr w:type="spellEnd"/>
          </w:p>
        </w:tc>
        <w:tc>
          <w:tcPr>
            <w:tcW w:w="3115" w:type="dxa"/>
          </w:tcPr>
          <w:p w14:paraId="40ED29FF" w14:textId="47E49972" w:rsidR="009C598D" w:rsidRDefault="00584971" w:rsidP="00250790">
            <w:pPr>
              <w:cnfStyle w:val="000000000000" w:firstRow="0" w:lastRow="0" w:firstColumn="0" w:lastColumn="0" w:oddVBand="0" w:evenVBand="0" w:oddHBand="0" w:evenHBand="0" w:firstRowFirstColumn="0" w:firstRowLastColumn="0" w:lastRowFirstColumn="0" w:lastRowLastColumn="0"/>
            </w:pPr>
            <w:r>
              <w:t>Statisch</w:t>
            </w:r>
          </w:p>
        </w:tc>
        <w:tc>
          <w:tcPr>
            <w:tcW w:w="3115" w:type="dxa"/>
          </w:tcPr>
          <w:p w14:paraId="6570FD1E" w14:textId="316E7E2C" w:rsidR="009C598D" w:rsidRDefault="00014A29" w:rsidP="00A35E9C">
            <w:pPr>
              <w:keepNext/>
              <w:cnfStyle w:val="000000000000" w:firstRow="0" w:lastRow="0" w:firstColumn="0" w:lastColumn="0" w:oddVBand="0" w:evenVBand="0" w:oddHBand="0" w:evenHBand="0" w:firstRowFirstColumn="0" w:firstRowLastColumn="0" w:lastRowFirstColumn="0" w:lastRowLastColumn="0"/>
            </w:pPr>
            <w:r>
              <w:t>192.168.</w:t>
            </w:r>
            <w:r w:rsidR="0061745D">
              <w:t>0</w:t>
            </w:r>
            <w:r>
              <w:t>.</w:t>
            </w:r>
            <w:r w:rsidR="007605EB">
              <w:t>123</w:t>
            </w:r>
            <w:r w:rsidR="0000392F">
              <w:t>/24</w:t>
            </w:r>
          </w:p>
        </w:tc>
      </w:tr>
    </w:tbl>
    <w:p w14:paraId="25A2A2A7" w14:textId="05EB18D7" w:rsidR="008507DC" w:rsidRDefault="00A35E9C" w:rsidP="00A35E9C">
      <w:pPr>
        <w:pStyle w:val="Beschriftung"/>
      </w:pPr>
      <w:bookmarkStart w:id="6" w:name="_Toc168053460"/>
      <w:r>
        <w:t xml:space="preserve">Tabelle </w:t>
      </w:r>
      <w:r w:rsidR="00E4203F">
        <w:fldChar w:fldCharType="begin"/>
      </w:r>
      <w:r w:rsidR="00E4203F">
        <w:instrText xml:space="preserve"> SEQ Tabelle \* ARABIC </w:instrText>
      </w:r>
      <w:r w:rsidR="00E4203F">
        <w:fldChar w:fldCharType="separate"/>
      </w:r>
      <w:r w:rsidR="008A4D10">
        <w:rPr>
          <w:noProof/>
        </w:rPr>
        <w:t>2</w:t>
      </w:r>
      <w:r w:rsidR="00E4203F">
        <w:rPr>
          <w:noProof/>
        </w:rPr>
        <w:fldChar w:fldCharType="end"/>
      </w:r>
      <w:r>
        <w:t>: IP-Konzept</w:t>
      </w:r>
      <w:bookmarkEnd w:id="6"/>
    </w:p>
    <w:p w14:paraId="6140BD18" w14:textId="77777777" w:rsidR="00C84361" w:rsidRPr="00C84361" w:rsidRDefault="00C84361" w:rsidP="00C84361"/>
    <w:p w14:paraId="520CD09A" w14:textId="5AD7AB0F" w:rsidR="00313702" w:rsidRPr="002F2147" w:rsidRDefault="00685E9E" w:rsidP="00685E9E">
      <w:pPr>
        <w:pStyle w:val="berschrift1"/>
      </w:pPr>
      <w:bookmarkStart w:id="7" w:name="_Toc168053022"/>
      <w:r w:rsidRPr="002F2147">
        <w:t>Gerätebeschreibung</w:t>
      </w:r>
      <w:bookmarkEnd w:id="7"/>
    </w:p>
    <w:tbl>
      <w:tblPr>
        <w:tblStyle w:val="EinfacheTabelle1"/>
        <w:tblW w:w="0" w:type="auto"/>
        <w:tblLook w:val="04A0" w:firstRow="1" w:lastRow="0" w:firstColumn="1" w:lastColumn="0" w:noHBand="0" w:noVBand="1"/>
      </w:tblPr>
      <w:tblGrid>
        <w:gridCol w:w="4672"/>
        <w:gridCol w:w="4672"/>
      </w:tblGrid>
      <w:tr w:rsidR="005C7B82" w14:paraId="01775B54" w14:textId="77777777" w:rsidTr="005C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765B4A0" w14:textId="33A81504" w:rsidR="005C7B82" w:rsidRDefault="006D0C58" w:rsidP="005C7B82">
            <w:r>
              <w:t>Ger</w:t>
            </w:r>
            <w:r w:rsidR="001E2AC1">
              <w:t>äte</w:t>
            </w:r>
            <w:r w:rsidR="00061C65">
              <w:t>typ</w:t>
            </w:r>
          </w:p>
        </w:tc>
        <w:tc>
          <w:tcPr>
            <w:tcW w:w="4672" w:type="dxa"/>
          </w:tcPr>
          <w:p w14:paraId="43CF442D" w14:textId="63B37296" w:rsidR="005C7B82" w:rsidRDefault="00061C65" w:rsidP="005C7B82">
            <w:pPr>
              <w:cnfStyle w:val="100000000000" w:firstRow="1" w:lastRow="0" w:firstColumn="0" w:lastColumn="0" w:oddVBand="0" w:evenVBand="0" w:oddHBand="0" w:evenHBand="0" w:firstRowFirstColumn="0" w:firstRowLastColumn="0" w:lastRowFirstColumn="0" w:lastRowLastColumn="0"/>
            </w:pPr>
            <w:r>
              <w:t>Service</w:t>
            </w:r>
          </w:p>
        </w:tc>
      </w:tr>
      <w:tr w:rsidR="005C7B82" w14:paraId="36CE8CF6" w14:textId="77777777" w:rsidTr="005C7B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AF744FC" w14:textId="03D3CC1A" w:rsidR="005C7B82" w:rsidRPr="00E57898" w:rsidRDefault="00061C65" w:rsidP="005C7B82">
            <w:pPr>
              <w:rPr>
                <w:b w:val="0"/>
              </w:rPr>
            </w:pPr>
            <w:r w:rsidRPr="00E57898">
              <w:rPr>
                <w:b w:val="0"/>
                <w:bCs w:val="0"/>
              </w:rPr>
              <w:t>Webserver</w:t>
            </w:r>
          </w:p>
        </w:tc>
        <w:tc>
          <w:tcPr>
            <w:tcW w:w="4672" w:type="dxa"/>
          </w:tcPr>
          <w:p w14:paraId="5B1E5C7A" w14:textId="6E0A2FFC" w:rsidR="005C7B82" w:rsidRDefault="00061C65" w:rsidP="005C7B82">
            <w:pPr>
              <w:cnfStyle w:val="000000100000" w:firstRow="0" w:lastRow="0" w:firstColumn="0" w:lastColumn="0" w:oddVBand="0" w:evenVBand="0" w:oddHBand="1" w:evenHBand="0" w:firstRowFirstColumn="0" w:firstRowLastColumn="0" w:lastRowFirstColumn="0" w:lastRowLastColumn="0"/>
            </w:pPr>
            <w:r>
              <w:t>Apache2</w:t>
            </w:r>
          </w:p>
        </w:tc>
      </w:tr>
      <w:tr w:rsidR="005C7B82" w14:paraId="2A4C0729" w14:textId="77777777" w:rsidTr="005C7B82">
        <w:tc>
          <w:tcPr>
            <w:cnfStyle w:val="001000000000" w:firstRow="0" w:lastRow="0" w:firstColumn="1" w:lastColumn="0" w:oddVBand="0" w:evenVBand="0" w:oddHBand="0" w:evenHBand="0" w:firstRowFirstColumn="0" w:firstRowLastColumn="0" w:lastRowFirstColumn="0" w:lastRowLastColumn="0"/>
            <w:tcW w:w="4672" w:type="dxa"/>
          </w:tcPr>
          <w:p w14:paraId="2D028EA3" w14:textId="28652FDD" w:rsidR="005C7B82" w:rsidRPr="008F141A" w:rsidRDefault="008F141A" w:rsidP="005C7B82">
            <w:pPr>
              <w:rPr>
                <w:b w:val="0"/>
              </w:rPr>
            </w:pPr>
            <w:proofErr w:type="spellStart"/>
            <w:r w:rsidRPr="008F141A">
              <w:rPr>
                <w:b w:val="0"/>
                <w:bCs w:val="0"/>
              </w:rPr>
              <w:t>PFSense</w:t>
            </w:r>
            <w:proofErr w:type="spellEnd"/>
          </w:p>
        </w:tc>
        <w:tc>
          <w:tcPr>
            <w:tcW w:w="4672" w:type="dxa"/>
          </w:tcPr>
          <w:p w14:paraId="5626D1D0" w14:textId="211DC8DF" w:rsidR="005C7B82" w:rsidRDefault="008F141A" w:rsidP="005C7B82">
            <w:pPr>
              <w:cnfStyle w:val="000000000000" w:firstRow="0" w:lastRow="0" w:firstColumn="0" w:lastColumn="0" w:oddVBand="0" w:evenVBand="0" w:oddHBand="0" w:evenHBand="0" w:firstRowFirstColumn="0" w:firstRowLastColumn="0" w:lastRowFirstColumn="0" w:lastRowLastColumn="0"/>
            </w:pPr>
            <w:proofErr w:type="spellStart"/>
            <w:r>
              <w:t>PFSense</w:t>
            </w:r>
            <w:proofErr w:type="spellEnd"/>
            <w:r>
              <w:t xml:space="preserve"> Router</w:t>
            </w:r>
            <w:r w:rsidR="008C7BF8">
              <w:t>, Firewall</w:t>
            </w:r>
          </w:p>
        </w:tc>
      </w:tr>
      <w:tr w:rsidR="005C7B82" w14:paraId="2F8137C8" w14:textId="77777777" w:rsidTr="005C7B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1BB6744" w14:textId="4609FCF0" w:rsidR="005C7B82" w:rsidRPr="008C7BF8" w:rsidRDefault="008C7BF8" w:rsidP="005C7B82">
            <w:pPr>
              <w:rPr>
                <w:b w:val="0"/>
              </w:rPr>
            </w:pPr>
            <w:r w:rsidRPr="008C7BF8">
              <w:rPr>
                <w:b w:val="0"/>
                <w:bCs w:val="0"/>
              </w:rPr>
              <w:t>Windows 10 Client</w:t>
            </w:r>
          </w:p>
        </w:tc>
        <w:tc>
          <w:tcPr>
            <w:tcW w:w="4672" w:type="dxa"/>
          </w:tcPr>
          <w:p w14:paraId="4D757E75" w14:textId="28488C26" w:rsidR="005C7B82" w:rsidRDefault="008C7BF8" w:rsidP="005C7B82">
            <w:pPr>
              <w:cnfStyle w:val="000000100000" w:firstRow="0" w:lastRow="0" w:firstColumn="0" w:lastColumn="0" w:oddVBand="0" w:evenVBand="0" w:oddHBand="1" w:evenHBand="0" w:firstRowFirstColumn="0" w:firstRowLastColumn="0" w:lastRowFirstColumn="0" w:lastRowLastColumn="0"/>
            </w:pPr>
            <w:r>
              <w:t>Windows 10</w:t>
            </w:r>
          </w:p>
        </w:tc>
      </w:tr>
      <w:tr w:rsidR="005C7B82" w14:paraId="33284F17" w14:textId="77777777" w:rsidTr="005C7B82">
        <w:tc>
          <w:tcPr>
            <w:cnfStyle w:val="001000000000" w:firstRow="0" w:lastRow="0" w:firstColumn="1" w:lastColumn="0" w:oddVBand="0" w:evenVBand="0" w:oddHBand="0" w:evenHBand="0" w:firstRowFirstColumn="0" w:firstRowLastColumn="0" w:lastRowFirstColumn="0" w:lastRowLastColumn="0"/>
            <w:tcW w:w="4672" w:type="dxa"/>
          </w:tcPr>
          <w:p w14:paraId="0B45AF01" w14:textId="53530AE0" w:rsidR="005C7B82" w:rsidRPr="008C7BF8" w:rsidRDefault="008C7BF8" w:rsidP="005C7B82">
            <w:pPr>
              <w:rPr>
                <w:b w:val="0"/>
              </w:rPr>
            </w:pPr>
            <w:r w:rsidRPr="008C7BF8">
              <w:rPr>
                <w:b w:val="0"/>
                <w:bCs w:val="0"/>
              </w:rPr>
              <w:t>Webserver</w:t>
            </w:r>
          </w:p>
        </w:tc>
        <w:tc>
          <w:tcPr>
            <w:tcW w:w="4672" w:type="dxa"/>
          </w:tcPr>
          <w:p w14:paraId="0B576773" w14:textId="55F961AE" w:rsidR="005C7B82" w:rsidRDefault="008C7BF8" w:rsidP="00A35E9C">
            <w:pPr>
              <w:keepNext/>
              <w:cnfStyle w:val="000000000000" w:firstRow="0" w:lastRow="0" w:firstColumn="0" w:lastColumn="0" w:oddVBand="0" w:evenVBand="0" w:oddHBand="0" w:evenHBand="0" w:firstRowFirstColumn="0" w:firstRowLastColumn="0" w:lastRowFirstColumn="0" w:lastRowLastColumn="0"/>
            </w:pPr>
            <w:r>
              <w:t>Windows 11</w:t>
            </w:r>
          </w:p>
        </w:tc>
      </w:tr>
    </w:tbl>
    <w:p w14:paraId="3EC619BC" w14:textId="350623A0" w:rsidR="005C7B82" w:rsidRPr="005C7B82" w:rsidRDefault="00A35E9C" w:rsidP="00A35E9C">
      <w:pPr>
        <w:pStyle w:val="Beschriftung"/>
      </w:pPr>
      <w:bookmarkStart w:id="8" w:name="_Toc168053461"/>
      <w:r>
        <w:t xml:space="preserve">Tabelle </w:t>
      </w:r>
      <w:r w:rsidR="00E4203F">
        <w:fldChar w:fldCharType="begin"/>
      </w:r>
      <w:r w:rsidR="00E4203F">
        <w:instrText xml:space="preserve"> SEQ Tabelle \* ARABIC </w:instrText>
      </w:r>
      <w:r w:rsidR="00E4203F">
        <w:fldChar w:fldCharType="separate"/>
      </w:r>
      <w:r w:rsidR="008A4D10">
        <w:rPr>
          <w:noProof/>
        </w:rPr>
        <w:t>3</w:t>
      </w:r>
      <w:r w:rsidR="00E4203F">
        <w:rPr>
          <w:noProof/>
        </w:rPr>
        <w:fldChar w:fldCharType="end"/>
      </w:r>
      <w:r>
        <w:t>: Gerätebeschr</w:t>
      </w:r>
      <w:r w:rsidR="00760F7B">
        <w:t>ei</w:t>
      </w:r>
      <w:r w:rsidR="00480CED">
        <w:t>b</w:t>
      </w:r>
      <w:r>
        <w:t>ung</w:t>
      </w:r>
      <w:bookmarkEnd w:id="8"/>
    </w:p>
    <w:p w14:paraId="6CD7BB5C" w14:textId="5C3ACDDB" w:rsidR="00685E9E" w:rsidRDefault="009C429B" w:rsidP="009C429B">
      <w:pPr>
        <w:pStyle w:val="berschrift1"/>
      </w:pPr>
      <w:bookmarkStart w:id="9" w:name="_Toc168053023"/>
      <w:r>
        <w:lastRenderedPageBreak/>
        <w:t>Installation / Konfiguration</w:t>
      </w:r>
      <w:bookmarkEnd w:id="9"/>
    </w:p>
    <w:p w14:paraId="48D92700" w14:textId="77777777" w:rsidR="00A35E9C" w:rsidRDefault="00313D72" w:rsidP="00A35E9C">
      <w:pPr>
        <w:keepNext/>
      </w:pPr>
      <w:r>
        <w:rPr>
          <w:noProof/>
        </w:rPr>
        <w:drawing>
          <wp:inline distT="0" distB="0" distL="0" distR="0" wp14:anchorId="3D3F33D4" wp14:editId="7D4D4176">
            <wp:extent cx="3624789" cy="2266950"/>
            <wp:effectExtent l="0" t="0" r="0" b="0"/>
            <wp:docPr id="167689904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8151" cy="2269053"/>
                    </a:xfrm>
                    <a:prstGeom prst="rect">
                      <a:avLst/>
                    </a:prstGeom>
                    <a:noFill/>
                    <a:ln>
                      <a:noFill/>
                    </a:ln>
                  </pic:spPr>
                </pic:pic>
              </a:graphicData>
            </a:graphic>
          </wp:inline>
        </w:drawing>
      </w:r>
    </w:p>
    <w:p w14:paraId="3494989E" w14:textId="01D1A4EE" w:rsidR="00313D72" w:rsidRDefault="00A35E9C" w:rsidP="00A35E9C">
      <w:pPr>
        <w:pStyle w:val="Beschriftung"/>
      </w:pPr>
      <w:bookmarkStart w:id="10" w:name="_Toc168053871"/>
      <w:r>
        <w:t xml:space="preserve">Abbildung </w:t>
      </w:r>
      <w:r w:rsidR="00E4203F">
        <w:fldChar w:fldCharType="begin"/>
      </w:r>
      <w:r w:rsidR="00E4203F">
        <w:instrText xml:space="preserve"> SEQ Abbildung \* ARABIC </w:instrText>
      </w:r>
      <w:r w:rsidR="00E4203F">
        <w:fldChar w:fldCharType="separate"/>
      </w:r>
      <w:r w:rsidR="00F84E12">
        <w:rPr>
          <w:noProof/>
        </w:rPr>
        <w:t>2</w:t>
      </w:r>
      <w:r w:rsidR="00E4203F">
        <w:rPr>
          <w:noProof/>
        </w:rPr>
        <w:fldChar w:fldCharType="end"/>
      </w:r>
      <w:r w:rsidR="00AB5A72">
        <w:t xml:space="preserve"> Workstation</w:t>
      </w:r>
      <w:r>
        <w:t>: Server Verbindung</w:t>
      </w:r>
      <w:bookmarkEnd w:id="10"/>
    </w:p>
    <w:p w14:paraId="1AA095E9" w14:textId="075D84E7" w:rsidR="00313D72" w:rsidRPr="00313D72" w:rsidRDefault="00313D72" w:rsidP="00313D72">
      <w:r>
        <w:t>Mit Server verbinden</w:t>
      </w:r>
      <w:r w:rsidR="00F437D7">
        <w:t>.</w:t>
      </w:r>
      <w:r>
        <w:t xml:space="preserve"> (</w:t>
      </w:r>
      <w:r w:rsidR="00D13CF4">
        <w:t>Windows Taste und R</w:t>
      </w:r>
      <w:r w:rsidR="00634C7C">
        <w:t>emote eintragen und verbinden)</w:t>
      </w:r>
    </w:p>
    <w:p w14:paraId="64F3ADE7" w14:textId="77777777" w:rsidR="00634C7C" w:rsidRPr="00313D72" w:rsidRDefault="00634C7C" w:rsidP="00313D72"/>
    <w:p w14:paraId="769BEF11" w14:textId="77777777" w:rsidR="00A35E9C" w:rsidRDefault="00B05AE2" w:rsidP="00A35E9C">
      <w:pPr>
        <w:keepNext/>
      </w:pPr>
      <w:r>
        <w:rPr>
          <w:noProof/>
        </w:rPr>
        <w:drawing>
          <wp:inline distT="0" distB="0" distL="0" distR="0" wp14:anchorId="3B2D77FC" wp14:editId="790DD029">
            <wp:extent cx="5934075" cy="581025"/>
            <wp:effectExtent l="0" t="0" r="9525" b="9525"/>
            <wp:docPr id="3397204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098" cy="582006"/>
                    </a:xfrm>
                    <a:prstGeom prst="rect">
                      <a:avLst/>
                    </a:prstGeom>
                    <a:noFill/>
                    <a:ln>
                      <a:noFill/>
                    </a:ln>
                  </pic:spPr>
                </pic:pic>
              </a:graphicData>
            </a:graphic>
          </wp:inline>
        </w:drawing>
      </w:r>
    </w:p>
    <w:p w14:paraId="572F6778" w14:textId="187DD476" w:rsidR="00AB5A72" w:rsidRDefault="00A35E9C" w:rsidP="00AB5A72">
      <w:pPr>
        <w:pStyle w:val="Beschriftung"/>
      </w:pPr>
      <w:bookmarkStart w:id="11" w:name="_Toc168053872"/>
      <w:r>
        <w:t xml:space="preserve">Abbildung </w:t>
      </w:r>
      <w:r w:rsidR="00E4203F">
        <w:fldChar w:fldCharType="begin"/>
      </w:r>
      <w:r w:rsidR="00E4203F">
        <w:instrText xml:space="preserve"> SEQ Abbildung \* ARABIC </w:instrText>
      </w:r>
      <w:r w:rsidR="00E4203F">
        <w:fldChar w:fldCharType="separate"/>
      </w:r>
      <w:r w:rsidR="00F84E12">
        <w:rPr>
          <w:noProof/>
        </w:rPr>
        <w:t>3</w:t>
      </w:r>
      <w:r w:rsidR="00E4203F">
        <w:rPr>
          <w:noProof/>
        </w:rPr>
        <w:fldChar w:fldCharType="end"/>
      </w:r>
      <w:r w:rsidR="00AB5A72">
        <w:t xml:space="preserve"> </w:t>
      </w:r>
      <w:proofErr w:type="spellStart"/>
      <w:r w:rsidR="00AB5A72">
        <w:t>Hyper</w:t>
      </w:r>
      <w:proofErr w:type="spellEnd"/>
      <w:r w:rsidR="00AB5A72">
        <w:t xml:space="preserve"> V VMs</w:t>
      </w:r>
      <w:bookmarkEnd w:id="11"/>
    </w:p>
    <w:p w14:paraId="091BF833" w14:textId="3DAB7B09" w:rsidR="00C15112" w:rsidRDefault="006D7039" w:rsidP="009564E3">
      <w:r>
        <w:br/>
      </w:r>
      <w:r w:rsidR="009E2A56">
        <w:t>Zuerst PF</w:t>
      </w:r>
      <w:r w:rsidR="00E5213E">
        <w:t>-</w:t>
      </w:r>
      <w:r w:rsidR="009E2A56">
        <w:t xml:space="preserve">Sense einrichten danach </w:t>
      </w:r>
      <w:r w:rsidR="005A3886">
        <w:t>Windows Client installieren</w:t>
      </w:r>
      <w:r w:rsidR="00F437D7">
        <w:t>.</w:t>
      </w:r>
      <w:r w:rsidR="00B655FD">
        <w:t xml:space="preserve"> (im Browser </w:t>
      </w:r>
      <w:r w:rsidR="009345D8">
        <w:t>IP des PF</w:t>
      </w:r>
      <w:r w:rsidR="00E5213E">
        <w:t>-</w:t>
      </w:r>
      <w:r w:rsidR="009345D8">
        <w:t xml:space="preserve">Sense </w:t>
      </w:r>
      <w:r w:rsidR="001E76C9">
        <w:t>eintragen und konfigurieren)</w:t>
      </w:r>
    </w:p>
    <w:p w14:paraId="16F940C8" w14:textId="77777777" w:rsidR="008960C2" w:rsidRDefault="008960C2" w:rsidP="006D7039">
      <w:pPr>
        <w:jc w:val="left"/>
      </w:pPr>
    </w:p>
    <w:p w14:paraId="1ED6B177" w14:textId="77777777" w:rsidR="008960C2" w:rsidRDefault="008960C2" w:rsidP="006D7039">
      <w:pPr>
        <w:jc w:val="left"/>
      </w:pPr>
    </w:p>
    <w:p w14:paraId="0D90D12E" w14:textId="0BA32620" w:rsidR="00A35E9C" w:rsidRDefault="00F84E12" w:rsidP="00A35E9C">
      <w:pPr>
        <w:keepNext/>
        <w:jc w:val="left"/>
      </w:pPr>
      <w:r>
        <w:rPr>
          <w:noProof/>
        </w:rPr>
        <mc:AlternateContent>
          <mc:Choice Requires="wps">
            <w:drawing>
              <wp:anchor distT="0" distB="0" distL="114300" distR="114300" simplePos="0" relativeHeight="251658245" behindDoc="0" locked="0" layoutInCell="1" allowOverlap="1" wp14:anchorId="2AFB6ECE" wp14:editId="382DB72D">
                <wp:simplePos x="0" y="0"/>
                <wp:positionH relativeFrom="column">
                  <wp:posOffset>1015365</wp:posOffset>
                </wp:positionH>
                <wp:positionV relativeFrom="paragraph">
                  <wp:posOffset>1397217</wp:posOffset>
                </wp:positionV>
                <wp:extent cx="520953" cy="149364"/>
                <wp:effectExtent l="0" t="0" r="12700" b="22225"/>
                <wp:wrapNone/>
                <wp:docPr id="1967304729" name="Ellipse 13"/>
                <wp:cNvGraphicFramePr/>
                <a:graphic xmlns:a="http://schemas.openxmlformats.org/drawingml/2006/main">
                  <a:graphicData uri="http://schemas.microsoft.com/office/word/2010/wordprocessingShape">
                    <wps:wsp>
                      <wps:cNvSpPr/>
                      <wps:spPr>
                        <a:xfrm>
                          <a:off x="0" y="0"/>
                          <a:ext cx="520953" cy="14936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0F47CE" id="Ellipse 13" o:spid="_x0000_s1026" style="position:absolute;margin-left:79.95pt;margin-top:110pt;width:41pt;height:11.7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" filled="f" strokecolor="red" strokeweight="2pt"/>
            </w:pict>
          </mc:Fallback>
        </mc:AlternateContent>
      </w:r>
      <w:r>
        <w:rPr>
          <w:noProof/>
        </w:rPr>
        <mc:AlternateContent>
          <mc:Choice Requires="wps">
            <w:drawing>
              <wp:anchor distT="0" distB="0" distL="114300" distR="114300" simplePos="0" relativeHeight="251658244" behindDoc="0" locked="0" layoutInCell="1" allowOverlap="1" wp14:anchorId="52100085" wp14:editId="045C9F9C">
                <wp:simplePos x="0" y="0"/>
                <wp:positionH relativeFrom="column">
                  <wp:posOffset>955563</wp:posOffset>
                </wp:positionH>
                <wp:positionV relativeFrom="paragraph">
                  <wp:posOffset>339927</wp:posOffset>
                </wp:positionV>
                <wp:extent cx="244083" cy="149364"/>
                <wp:effectExtent l="0" t="0" r="22860" b="22225"/>
                <wp:wrapNone/>
                <wp:docPr id="876627625" name="Ellipse 13"/>
                <wp:cNvGraphicFramePr/>
                <a:graphic xmlns:a="http://schemas.openxmlformats.org/drawingml/2006/main">
                  <a:graphicData uri="http://schemas.microsoft.com/office/word/2010/wordprocessingShape">
                    <wps:wsp>
                      <wps:cNvSpPr/>
                      <wps:spPr>
                        <a:xfrm>
                          <a:off x="0" y="0"/>
                          <a:ext cx="244083" cy="14936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4E5DEC" id="Ellipse 13" o:spid="_x0000_s1026" style="position:absolute;margin-left:75.25pt;margin-top:26.75pt;width:19.2pt;height:11.7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" filled="f" strokecolor="red" strokeweight="2pt"/>
            </w:pict>
          </mc:Fallback>
        </mc:AlternateContent>
      </w:r>
      <w:r w:rsidR="00730B5F">
        <w:rPr>
          <w:noProof/>
        </w:rPr>
        <w:drawing>
          <wp:inline distT="0" distB="0" distL="0" distR="0" wp14:anchorId="48DADAF9" wp14:editId="0CFA5C64">
            <wp:extent cx="2800803" cy="2647950"/>
            <wp:effectExtent l="0" t="0" r="0" b="0"/>
            <wp:docPr id="1537550824" name="Grafik 7"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0824" name="Grafik 7" descr="Ein Bild, das Text, Screenshot, Software, Webseite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6829" cy="2653647"/>
                    </a:xfrm>
                    <a:prstGeom prst="rect">
                      <a:avLst/>
                    </a:prstGeom>
                    <a:noFill/>
                    <a:ln>
                      <a:noFill/>
                    </a:ln>
                  </pic:spPr>
                </pic:pic>
              </a:graphicData>
            </a:graphic>
          </wp:inline>
        </w:drawing>
      </w:r>
    </w:p>
    <w:p w14:paraId="07B58318" w14:textId="15FDECD5" w:rsidR="00A35E9C" w:rsidRDefault="00A35E9C" w:rsidP="00A35E9C">
      <w:pPr>
        <w:pStyle w:val="Beschriftung"/>
        <w:jc w:val="left"/>
      </w:pPr>
      <w:bookmarkStart w:id="12" w:name="_Toc168053873"/>
      <w:r>
        <w:t xml:space="preserve">Abbildung </w:t>
      </w:r>
      <w:r w:rsidR="00E4203F">
        <w:fldChar w:fldCharType="begin"/>
      </w:r>
      <w:r w:rsidR="00E4203F">
        <w:instrText xml:space="preserve"> SEQ Abbildung \* ARABIC </w:instrText>
      </w:r>
      <w:r w:rsidR="00E4203F">
        <w:fldChar w:fldCharType="separate"/>
      </w:r>
      <w:r w:rsidR="00F84E12">
        <w:rPr>
          <w:noProof/>
        </w:rPr>
        <w:t>4</w:t>
      </w:r>
      <w:r w:rsidR="00E4203F">
        <w:rPr>
          <w:noProof/>
        </w:rPr>
        <w:fldChar w:fldCharType="end"/>
      </w:r>
      <w:r>
        <w:t>: Switche von DMZ</w:t>
      </w:r>
      <w:bookmarkEnd w:id="12"/>
    </w:p>
    <w:p w14:paraId="5AEC2191" w14:textId="1762317B" w:rsidR="00F84E12" w:rsidRDefault="00F84E12" w:rsidP="00F84E12">
      <w:pPr>
        <w:keepNext/>
        <w:jc w:val="left"/>
      </w:pPr>
      <w:r>
        <w:rPr>
          <w:noProof/>
        </w:rPr>
        <w:lastRenderedPageBreak/>
        <mc:AlternateContent>
          <mc:Choice Requires="wps">
            <w:drawing>
              <wp:anchor distT="0" distB="0" distL="114300" distR="114300" simplePos="0" relativeHeight="251660305" behindDoc="0" locked="0" layoutInCell="1" allowOverlap="1" wp14:anchorId="1BB6CCA4" wp14:editId="4D3B8B7F">
                <wp:simplePos x="0" y="0"/>
                <wp:positionH relativeFrom="column">
                  <wp:posOffset>954593</wp:posOffset>
                </wp:positionH>
                <wp:positionV relativeFrom="paragraph">
                  <wp:posOffset>893669</wp:posOffset>
                </wp:positionV>
                <wp:extent cx="587165" cy="173564"/>
                <wp:effectExtent l="0" t="0" r="22860" b="17145"/>
                <wp:wrapNone/>
                <wp:docPr id="2" name="Ellipse 13"/>
                <wp:cNvGraphicFramePr/>
                <a:graphic xmlns:a="http://schemas.openxmlformats.org/drawingml/2006/main">
                  <a:graphicData uri="http://schemas.microsoft.com/office/word/2010/wordprocessingShape">
                    <wps:wsp>
                      <wps:cNvSpPr/>
                      <wps:spPr>
                        <a:xfrm>
                          <a:off x="0" y="0"/>
                          <a:ext cx="587165" cy="17356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7DE6B" id="Ellipse 13" o:spid="_x0000_s1026" style="position:absolute;margin-left:75.15pt;margin-top:70.35pt;width:46.25pt;height:13.65pt;z-index:251660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658246" behindDoc="0" locked="0" layoutInCell="1" allowOverlap="1" wp14:anchorId="4668754C" wp14:editId="5FCB57EF">
                <wp:simplePos x="0" y="0"/>
                <wp:positionH relativeFrom="column">
                  <wp:posOffset>956122</wp:posOffset>
                </wp:positionH>
                <wp:positionV relativeFrom="paragraph">
                  <wp:posOffset>351155</wp:posOffset>
                </wp:positionV>
                <wp:extent cx="244083" cy="149364"/>
                <wp:effectExtent l="0" t="0" r="22860" b="22225"/>
                <wp:wrapNone/>
                <wp:docPr id="844883802" name="Ellipse 13"/>
                <wp:cNvGraphicFramePr/>
                <a:graphic xmlns:a="http://schemas.openxmlformats.org/drawingml/2006/main">
                  <a:graphicData uri="http://schemas.microsoft.com/office/word/2010/wordprocessingShape">
                    <wps:wsp>
                      <wps:cNvSpPr/>
                      <wps:spPr>
                        <a:xfrm>
                          <a:off x="0" y="0"/>
                          <a:ext cx="244083" cy="14936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5C60F5" id="Ellipse 13" o:spid="_x0000_s1026" style="position:absolute;margin-left:75.3pt;margin-top:27.65pt;width:19.2pt;height:11.7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" filled="f" strokecolor="red" strokeweight="2pt"/>
            </w:pict>
          </mc:Fallback>
        </mc:AlternateContent>
      </w:r>
      <w:r w:rsidR="00F741A1">
        <w:rPr>
          <w:noProof/>
        </w:rPr>
        <mc:AlternateContent>
          <mc:Choice Requires="wps">
            <w:drawing>
              <wp:anchor distT="0" distB="0" distL="114300" distR="114300" simplePos="0" relativeHeight="251658248" behindDoc="0" locked="0" layoutInCell="1" allowOverlap="1" wp14:anchorId="0A0E5865" wp14:editId="495D6110">
                <wp:simplePos x="0" y="0"/>
                <wp:positionH relativeFrom="column">
                  <wp:posOffset>963354</wp:posOffset>
                </wp:positionH>
                <wp:positionV relativeFrom="paragraph">
                  <wp:posOffset>2991875</wp:posOffset>
                </wp:positionV>
                <wp:extent cx="244083" cy="149364"/>
                <wp:effectExtent l="0" t="0" r="22860" b="22225"/>
                <wp:wrapNone/>
                <wp:docPr id="168892620" name="Ellipse 13"/>
                <wp:cNvGraphicFramePr/>
                <a:graphic xmlns:a="http://schemas.openxmlformats.org/drawingml/2006/main">
                  <a:graphicData uri="http://schemas.microsoft.com/office/word/2010/wordprocessingShape">
                    <wps:wsp>
                      <wps:cNvSpPr/>
                      <wps:spPr>
                        <a:xfrm>
                          <a:off x="0" y="0"/>
                          <a:ext cx="244083" cy="14936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AF16F3" id="Ellipse 13" o:spid="_x0000_s1026" style="position:absolute;margin-left:75.85pt;margin-top:235.6pt;width:19.2pt;height:11.7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" filled="f" strokecolor="red" strokeweight="2pt"/>
            </w:pict>
          </mc:Fallback>
        </mc:AlternateContent>
      </w:r>
      <w:r w:rsidR="00BA3924">
        <w:rPr>
          <w:noProof/>
        </w:rPr>
        <w:drawing>
          <wp:inline distT="0" distB="0" distL="0" distR="0" wp14:anchorId="37EBE3B6" wp14:editId="13AFC083">
            <wp:extent cx="2771775" cy="2633854"/>
            <wp:effectExtent l="0" t="0" r="0" b="0"/>
            <wp:docPr id="53790166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3687" cy="2645173"/>
                    </a:xfrm>
                    <a:prstGeom prst="rect">
                      <a:avLst/>
                    </a:prstGeom>
                    <a:noFill/>
                    <a:ln>
                      <a:noFill/>
                    </a:ln>
                  </pic:spPr>
                </pic:pic>
              </a:graphicData>
            </a:graphic>
          </wp:inline>
        </w:drawing>
      </w:r>
    </w:p>
    <w:p w14:paraId="2FD0A958" w14:textId="5C6745C9" w:rsidR="00F84E12" w:rsidRDefault="00F84E12" w:rsidP="00F84E12">
      <w:pPr>
        <w:pStyle w:val="Beschriftung"/>
        <w:jc w:val="left"/>
      </w:pPr>
      <w:bookmarkStart w:id="13" w:name="_Toc168053874"/>
      <w:r>
        <w:t xml:space="preserve">Abbildung </w:t>
      </w:r>
      <w:r w:rsidR="00E4203F">
        <w:fldChar w:fldCharType="begin"/>
      </w:r>
      <w:r w:rsidR="00E4203F">
        <w:instrText xml:space="preserve"> SEQ Abbildung \* ARABIC </w:instrText>
      </w:r>
      <w:r w:rsidR="00E4203F">
        <w:fldChar w:fldCharType="separate"/>
      </w:r>
      <w:r>
        <w:rPr>
          <w:noProof/>
        </w:rPr>
        <w:t>5</w:t>
      </w:r>
      <w:r w:rsidR="00E4203F">
        <w:rPr>
          <w:noProof/>
        </w:rPr>
        <w:fldChar w:fldCharType="end"/>
      </w:r>
      <w:r>
        <w:t>: Switch WAN</w:t>
      </w:r>
      <w:bookmarkEnd w:id="13"/>
    </w:p>
    <w:p w14:paraId="149762CA" w14:textId="5409673F" w:rsidR="00F84E12" w:rsidRDefault="00F84E12" w:rsidP="00F84E12">
      <w:pPr>
        <w:keepNext/>
        <w:jc w:val="left"/>
      </w:pPr>
      <w:r>
        <w:rPr>
          <w:noProof/>
        </w:rPr>
        <mc:AlternateContent>
          <mc:Choice Requires="wps">
            <w:drawing>
              <wp:anchor distT="0" distB="0" distL="114300" distR="114300" simplePos="0" relativeHeight="251658247" behindDoc="0" locked="0" layoutInCell="1" allowOverlap="1" wp14:anchorId="76A608DF" wp14:editId="19425241">
                <wp:simplePos x="0" y="0"/>
                <wp:positionH relativeFrom="column">
                  <wp:posOffset>958389</wp:posOffset>
                </wp:positionH>
                <wp:positionV relativeFrom="paragraph">
                  <wp:posOffset>1400357</wp:posOffset>
                </wp:positionV>
                <wp:extent cx="587165" cy="173564"/>
                <wp:effectExtent l="0" t="0" r="22860" b="17145"/>
                <wp:wrapNone/>
                <wp:docPr id="1927460580" name="Ellipse 13"/>
                <wp:cNvGraphicFramePr/>
                <a:graphic xmlns:a="http://schemas.openxmlformats.org/drawingml/2006/main">
                  <a:graphicData uri="http://schemas.microsoft.com/office/word/2010/wordprocessingShape">
                    <wps:wsp>
                      <wps:cNvSpPr/>
                      <wps:spPr>
                        <a:xfrm>
                          <a:off x="0" y="0"/>
                          <a:ext cx="587165" cy="17356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F38C4" id="Ellipse 13" o:spid="_x0000_s1026" style="position:absolute;margin-left:75.45pt;margin-top:110.25pt;width:46.25pt;height:13.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" filled="f" strokecolor="red" strokeweight="2pt"/>
            </w:pict>
          </mc:Fallback>
        </mc:AlternateContent>
      </w:r>
      <w:r w:rsidR="00BA3924">
        <w:rPr>
          <w:noProof/>
        </w:rPr>
        <w:drawing>
          <wp:inline distT="0" distB="0" distL="0" distR="0" wp14:anchorId="6A64ACF4" wp14:editId="7D6824DB">
            <wp:extent cx="2791917" cy="2657475"/>
            <wp:effectExtent l="0" t="0" r="8890" b="0"/>
            <wp:docPr id="171787193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9433" cy="2664629"/>
                    </a:xfrm>
                    <a:prstGeom prst="rect">
                      <a:avLst/>
                    </a:prstGeom>
                    <a:noFill/>
                    <a:ln>
                      <a:noFill/>
                    </a:ln>
                  </pic:spPr>
                </pic:pic>
              </a:graphicData>
            </a:graphic>
          </wp:inline>
        </w:drawing>
      </w:r>
    </w:p>
    <w:p w14:paraId="6B4CF0B6" w14:textId="2977BA7C" w:rsidR="0077615C" w:rsidRDefault="00F84E12" w:rsidP="00F84E12">
      <w:pPr>
        <w:pStyle w:val="Beschriftung"/>
        <w:jc w:val="left"/>
      </w:pPr>
      <w:bookmarkStart w:id="14" w:name="_Toc168053875"/>
      <w:r>
        <w:t xml:space="preserve">Abbildung </w:t>
      </w:r>
      <w:r w:rsidR="00E4203F">
        <w:fldChar w:fldCharType="begin"/>
      </w:r>
      <w:r w:rsidR="00E4203F">
        <w:instrText xml:space="preserve"> SEQ Abbildung \* ARABIC </w:instrText>
      </w:r>
      <w:r w:rsidR="00E4203F">
        <w:fldChar w:fldCharType="separate"/>
      </w:r>
      <w:r>
        <w:rPr>
          <w:noProof/>
        </w:rPr>
        <w:t>6</w:t>
      </w:r>
      <w:r w:rsidR="00E4203F">
        <w:rPr>
          <w:noProof/>
        </w:rPr>
        <w:fldChar w:fldCharType="end"/>
      </w:r>
      <w:r>
        <w:t>: Switch LAN</w:t>
      </w:r>
      <w:bookmarkEnd w:id="14"/>
    </w:p>
    <w:p w14:paraId="216D51D9" w14:textId="299A6814" w:rsidR="001E76C9" w:rsidRDefault="00663754" w:rsidP="006D7039">
      <w:pPr>
        <w:jc w:val="left"/>
      </w:pPr>
      <w:r>
        <w:t>LAN, DMZ und WAN Adapter erstellen</w:t>
      </w:r>
      <w:r w:rsidR="00F437D7">
        <w:t>.</w:t>
      </w:r>
      <w:r>
        <w:t xml:space="preserve"> </w:t>
      </w:r>
      <w:r w:rsidR="00A75D9D">
        <w:t>(LAN und DMZ Privat setzten)</w:t>
      </w:r>
    </w:p>
    <w:p w14:paraId="12BB519C" w14:textId="77777777" w:rsidR="0027401F" w:rsidRDefault="001963F9" w:rsidP="0027401F">
      <w:pPr>
        <w:keepNext/>
        <w:jc w:val="left"/>
      </w:pPr>
      <w:r>
        <w:rPr>
          <w:noProof/>
        </w:rPr>
        <w:lastRenderedPageBreak/>
        <mc:AlternateContent>
          <mc:Choice Requires="wps">
            <w:drawing>
              <wp:anchor distT="0" distB="0" distL="114300" distR="114300" simplePos="0" relativeHeight="251658251" behindDoc="0" locked="0" layoutInCell="1" allowOverlap="1" wp14:anchorId="07C3E7C1" wp14:editId="62AD92DF">
                <wp:simplePos x="0" y="0"/>
                <wp:positionH relativeFrom="column">
                  <wp:posOffset>-156439</wp:posOffset>
                </wp:positionH>
                <wp:positionV relativeFrom="paragraph">
                  <wp:posOffset>1743203</wp:posOffset>
                </wp:positionV>
                <wp:extent cx="3126105" cy="624950"/>
                <wp:effectExtent l="0" t="0" r="17145" b="22860"/>
                <wp:wrapNone/>
                <wp:docPr id="2131952598" name="Ellipse 13"/>
                <wp:cNvGraphicFramePr/>
                <a:graphic xmlns:a="http://schemas.openxmlformats.org/drawingml/2006/main">
                  <a:graphicData uri="http://schemas.microsoft.com/office/word/2010/wordprocessingShape">
                    <wps:wsp>
                      <wps:cNvSpPr/>
                      <wps:spPr>
                        <a:xfrm>
                          <a:off x="0" y="0"/>
                          <a:ext cx="3126105" cy="6249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0F5A1" id="Ellipse 13" o:spid="_x0000_s1026" style="position:absolute;margin-left:-12.3pt;margin-top:137.25pt;width:246.15pt;height:49.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658250" behindDoc="0" locked="0" layoutInCell="1" allowOverlap="1" wp14:anchorId="6A794CBE" wp14:editId="09B419B5">
                <wp:simplePos x="0" y="0"/>
                <wp:positionH relativeFrom="column">
                  <wp:posOffset>20955</wp:posOffset>
                </wp:positionH>
                <wp:positionV relativeFrom="paragraph">
                  <wp:posOffset>635</wp:posOffset>
                </wp:positionV>
                <wp:extent cx="520953" cy="149364"/>
                <wp:effectExtent l="0" t="0" r="12700" b="22225"/>
                <wp:wrapNone/>
                <wp:docPr id="393769100" name="Ellipse 13"/>
                <wp:cNvGraphicFramePr/>
                <a:graphic xmlns:a="http://schemas.openxmlformats.org/drawingml/2006/main">
                  <a:graphicData uri="http://schemas.microsoft.com/office/word/2010/wordprocessingShape">
                    <wps:wsp>
                      <wps:cNvSpPr/>
                      <wps:spPr>
                        <a:xfrm>
                          <a:off x="0" y="0"/>
                          <a:ext cx="520953" cy="14936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4A2E05" id="Ellipse 13" o:spid="_x0000_s1026" style="position:absolute;margin-left:1.65pt;margin-top:.05pt;width:41pt;height:11.7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" filled="f" strokecolor="red" strokeweight="2pt"/>
            </w:pict>
          </mc:Fallback>
        </mc:AlternateContent>
      </w:r>
      <w:r w:rsidR="009564E3">
        <w:rPr>
          <w:noProof/>
        </w:rPr>
        <w:drawing>
          <wp:inline distT="0" distB="0" distL="0" distR="0" wp14:anchorId="34662D25" wp14:editId="6CA883AE">
            <wp:extent cx="3971354" cy="3295650"/>
            <wp:effectExtent l="0" t="0" r="0" b="0"/>
            <wp:docPr id="1229612710" name="Grafik 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2710" name="Grafik 2" descr="Ein Bild, das Text, Elektronik, Screenshot, Software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9688" cy="3302566"/>
                    </a:xfrm>
                    <a:prstGeom prst="rect">
                      <a:avLst/>
                    </a:prstGeom>
                    <a:noFill/>
                    <a:ln>
                      <a:noFill/>
                    </a:ln>
                  </pic:spPr>
                </pic:pic>
              </a:graphicData>
            </a:graphic>
          </wp:inline>
        </w:drawing>
      </w:r>
    </w:p>
    <w:p w14:paraId="18686078" w14:textId="23022B68" w:rsidR="001E76C9" w:rsidRDefault="0027401F" w:rsidP="0027401F">
      <w:pPr>
        <w:pStyle w:val="Beschriftung"/>
        <w:jc w:val="left"/>
      </w:pPr>
      <w:bookmarkStart w:id="15" w:name="_Toc168053876"/>
      <w:r>
        <w:t xml:space="preserve">Abbildung </w:t>
      </w:r>
      <w:r w:rsidR="00E4203F">
        <w:fldChar w:fldCharType="begin"/>
      </w:r>
      <w:r w:rsidR="00E4203F">
        <w:instrText xml:space="preserve"> SEQ Abbildung \* ARABIC </w:instrText>
      </w:r>
      <w:r w:rsidR="00E4203F">
        <w:fldChar w:fldCharType="separate"/>
      </w:r>
      <w:r w:rsidR="00F84E12">
        <w:rPr>
          <w:noProof/>
        </w:rPr>
        <w:t>7</w:t>
      </w:r>
      <w:r w:rsidR="00E4203F">
        <w:rPr>
          <w:noProof/>
        </w:rPr>
        <w:fldChar w:fldCharType="end"/>
      </w:r>
      <w:r>
        <w:t xml:space="preserve"> </w:t>
      </w:r>
      <w:proofErr w:type="spellStart"/>
      <w:r>
        <w:t>PFSense</w:t>
      </w:r>
      <w:proofErr w:type="spellEnd"/>
      <w:r>
        <w:t xml:space="preserve"> Router</w:t>
      </w:r>
      <w:bookmarkEnd w:id="15"/>
    </w:p>
    <w:p w14:paraId="30A97E4B" w14:textId="1E611FFC" w:rsidR="00B55778" w:rsidRPr="00B55778" w:rsidRDefault="009564E3" w:rsidP="008D4FD5">
      <w:pPr>
        <w:jc w:val="left"/>
      </w:pPr>
      <w:r>
        <w:t>Linux Server aufsetzen</w:t>
      </w:r>
      <w:r w:rsidR="00584235">
        <w:t>.</w:t>
      </w:r>
      <w:r>
        <w:t xml:space="preserve"> (</w:t>
      </w:r>
      <w:r w:rsidR="00F77D82">
        <w:t>PF</w:t>
      </w:r>
      <w:r w:rsidR="004B7EA7">
        <w:t>-</w:t>
      </w:r>
      <w:r w:rsidR="00F77D82">
        <w:t>Sen</w:t>
      </w:r>
      <w:r w:rsidR="00695D45">
        <w:t>se installieren</w:t>
      </w:r>
      <w:r>
        <w:t>)</w:t>
      </w:r>
      <w:r w:rsidR="00F158EC">
        <w:br/>
      </w:r>
      <w:r w:rsidR="007F1DC4">
        <w:t>WAN, LAN und OPT1(DMZ) muss IP-Adressen zugewiesen haben</w:t>
      </w:r>
      <w:r w:rsidR="00584235">
        <w:t>.</w:t>
      </w:r>
      <w:r w:rsidR="004B7EA7">
        <w:t xml:space="preserve"> </w:t>
      </w:r>
      <w:r w:rsidR="007F1DC4">
        <w:t>(wenn keine da sind</w:t>
      </w:r>
      <w:r w:rsidR="00584235">
        <w:t>,</w:t>
      </w:r>
      <w:r w:rsidR="007F1DC4">
        <w:t xml:space="preserve"> dann noch erledigen)</w:t>
      </w:r>
    </w:p>
    <w:p w14:paraId="75BD3C15" w14:textId="7CDCD9A2" w:rsidR="0027401F" w:rsidRDefault="00286408" w:rsidP="0027401F">
      <w:pPr>
        <w:keepNext/>
        <w:jc w:val="left"/>
      </w:pPr>
      <w:r>
        <w:rPr>
          <w:noProof/>
        </w:rPr>
        <mc:AlternateContent>
          <mc:Choice Requires="wps">
            <w:drawing>
              <wp:anchor distT="0" distB="0" distL="114300" distR="114300" simplePos="0" relativeHeight="251658252" behindDoc="0" locked="0" layoutInCell="1" allowOverlap="1" wp14:anchorId="029C8177" wp14:editId="2CF56D3F">
                <wp:simplePos x="0" y="0"/>
                <wp:positionH relativeFrom="column">
                  <wp:posOffset>625475</wp:posOffset>
                </wp:positionH>
                <wp:positionV relativeFrom="paragraph">
                  <wp:posOffset>1464945</wp:posOffset>
                </wp:positionV>
                <wp:extent cx="1177290" cy="280035"/>
                <wp:effectExtent l="0" t="0" r="22860" b="24765"/>
                <wp:wrapNone/>
                <wp:docPr id="1525433831" name="Ellipse 13"/>
                <wp:cNvGraphicFramePr/>
                <a:graphic xmlns:a="http://schemas.openxmlformats.org/drawingml/2006/main">
                  <a:graphicData uri="http://schemas.microsoft.com/office/word/2010/wordprocessingShape">
                    <wps:wsp>
                      <wps:cNvSpPr/>
                      <wps:spPr>
                        <a:xfrm>
                          <a:off x="0" y="0"/>
                          <a:ext cx="1177290" cy="28003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508D9A" id="Ellipse 13" o:spid="_x0000_s1026" style="position:absolute;margin-left:49.25pt;margin-top:115.35pt;width:92.7pt;height:22.0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" filled="f" strokecolor="red" strokeweight="2pt"/>
            </w:pict>
          </mc:Fallback>
        </mc:AlternateContent>
      </w:r>
      <w:r w:rsidR="00471EEE">
        <w:br/>
      </w:r>
      <w:r w:rsidR="002A696C">
        <w:rPr>
          <w:noProof/>
        </w:rPr>
        <w:drawing>
          <wp:inline distT="0" distB="0" distL="0" distR="0" wp14:anchorId="47315509" wp14:editId="6A752035">
            <wp:extent cx="3886200" cy="2171700"/>
            <wp:effectExtent l="0" t="0" r="0" b="0"/>
            <wp:docPr id="46215272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171700"/>
                    </a:xfrm>
                    <a:prstGeom prst="rect">
                      <a:avLst/>
                    </a:prstGeom>
                    <a:noFill/>
                    <a:ln>
                      <a:noFill/>
                    </a:ln>
                  </pic:spPr>
                </pic:pic>
              </a:graphicData>
            </a:graphic>
          </wp:inline>
        </w:drawing>
      </w:r>
    </w:p>
    <w:p w14:paraId="70D995A3" w14:textId="0DE737D8" w:rsidR="006B6C8F" w:rsidRDefault="0027401F" w:rsidP="0027401F">
      <w:pPr>
        <w:pStyle w:val="Beschriftung"/>
        <w:jc w:val="left"/>
      </w:pPr>
      <w:bookmarkStart w:id="16" w:name="_Toc168053877"/>
      <w:r>
        <w:t xml:space="preserve">Abbildung </w:t>
      </w:r>
      <w:r w:rsidR="00E4203F">
        <w:fldChar w:fldCharType="begin"/>
      </w:r>
      <w:r w:rsidR="00E4203F">
        <w:instrText xml:space="preserve"> SEQ Abbildung \* ARABIC </w:instrText>
      </w:r>
      <w:r w:rsidR="00E4203F">
        <w:fldChar w:fldCharType="separate"/>
      </w:r>
      <w:r w:rsidR="00F84E12">
        <w:rPr>
          <w:noProof/>
        </w:rPr>
        <w:t>8</w:t>
      </w:r>
      <w:r w:rsidR="00E4203F">
        <w:rPr>
          <w:noProof/>
        </w:rPr>
        <w:fldChar w:fldCharType="end"/>
      </w:r>
      <w:r>
        <w:t xml:space="preserve"> Statische IP Webserver</w:t>
      </w:r>
      <w:bookmarkEnd w:id="16"/>
    </w:p>
    <w:p w14:paraId="2333C31C" w14:textId="62A2117A" w:rsidR="002A696C" w:rsidRDefault="002A696C" w:rsidP="002A696C">
      <w:pPr>
        <w:jc w:val="left"/>
      </w:pPr>
      <w:r>
        <w:t>Webserver aufgesetzt und statische IP setzt</w:t>
      </w:r>
      <w:r w:rsidR="00E3153F">
        <w:t>en</w:t>
      </w:r>
      <w:r>
        <w:t>.</w:t>
      </w:r>
      <w:r w:rsidR="002768E2">
        <w:t xml:space="preserve"> (Apache2 installieren)</w:t>
      </w:r>
    </w:p>
    <w:p w14:paraId="4ECFA82E" w14:textId="77777777" w:rsidR="002A696C" w:rsidRDefault="002A696C" w:rsidP="002A696C">
      <w:pPr>
        <w:jc w:val="left"/>
      </w:pPr>
    </w:p>
    <w:p w14:paraId="17A1123E" w14:textId="77777777" w:rsidR="00A75D9D" w:rsidRDefault="00A75D9D" w:rsidP="002A696C">
      <w:pPr>
        <w:jc w:val="left"/>
      </w:pPr>
    </w:p>
    <w:p w14:paraId="3C122254" w14:textId="15708FEE" w:rsidR="00685E9E" w:rsidRDefault="00A3127E" w:rsidP="00685E9E">
      <w:pPr>
        <w:pStyle w:val="berschrift1"/>
      </w:pPr>
      <w:bookmarkStart w:id="17" w:name="_Toc168053024"/>
      <w:r>
        <w:lastRenderedPageBreak/>
        <w:t>Firewall Regeln</w:t>
      </w:r>
      <w:bookmarkEnd w:id="17"/>
    </w:p>
    <w:p w14:paraId="2B43D653" w14:textId="77777777" w:rsidR="0027401F" w:rsidRDefault="00C12136" w:rsidP="0027401F">
      <w:pPr>
        <w:keepNext/>
        <w:jc w:val="left"/>
      </w:pPr>
      <w:r>
        <w:rPr>
          <w:noProof/>
        </w:rPr>
        <w:drawing>
          <wp:inline distT="0" distB="0" distL="0" distR="0" wp14:anchorId="4474512B" wp14:editId="3D5AB4F0">
            <wp:extent cx="5934075" cy="857250"/>
            <wp:effectExtent l="0" t="0" r="9525" b="0"/>
            <wp:docPr id="1655288271" name="Grafik 4"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8271" name="Grafik 4" descr="Ein Bild, das Text, Schrift, Screenshot, Reihe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857250"/>
                    </a:xfrm>
                    <a:prstGeom prst="rect">
                      <a:avLst/>
                    </a:prstGeom>
                    <a:noFill/>
                    <a:ln>
                      <a:noFill/>
                    </a:ln>
                  </pic:spPr>
                </pic:pic>
              </a:graphicData>
            </a:graphic>
          </wp:inline>
        </w:drawing>
      </w:r>
    </w:p>
    <w:p w14:paraId="6482085D" w14:textId="39C9A9FC" w:rsidR="0027401F" w:rsidRDefault="0027401F" w:rsidP="0027401F">
      <w:pPr>
        <w:pStyle w:val="Beschriftung"/>
        <w:jc w:val="left"/>
      </w:pPr>
      <w:bookmarkStart w:id="18" w:name="_Toc168053878"/>
      <w:r>
        <w:t xml:space="preserve">Abbildung </w:t>
      </w:r>
      <w:r w:rsidR="00E4203F">
        <w:fldChar w:fldCharType="begin"/>
      </w:r>
      <w:r w:rsidR="00E4203F">
        <w:instrText xml:space="preserve"> SEQ Abbildung \* ARABIC </w:instrText>
      </w:r>
      <w:r w:rsidR="00E4203F">
        <w:fldChar w:fldCharType="separate"/>
      </w:r>
      <w:r>
        <w:rPr>
          <w:noProof/>
        </w:rPr>
        <w:t>5</w:t>
      </w:r>
      <w:r w:rsidR="00E4203F">
        <w:rPr>
          <w:noProof/>
        </w:rPr>
        <w:fldChar w:fldCharType="end"/>
      </w:r>
      <w:r>
        <w:t xml:space="preserve"> Firewall </w:t>
      </w:r>
      <w:r w:rsidR="00C84361">
        <w:t>Einstellungen</w:t>
      </w:r>
      <w:r>
        <w:t xml:space="preserve"> WAN</w:t>
      </w:r>
      <w:bookmarkEnd w:id="18"/>
    </w:p>
    <w:p w14:paraId="2D979747" w14:textId="77777777" w:rsidR="0027401F" w:rsidRDefault="00C12136" w:rsidP="0027401F">
      <w:pPr>
        <w:keepNext/>
        <w:jc w:val="left"/>
      </w:pPr>
      <w:r>
        <w:rPr>
          <w:noProof/>
        </w:rPr>
        <w:drawing>
          <wp:inline distT="0" distB="0" distL="0" distR="0" wp14:anchorId="5BDC3E9E" wp14:editId="2B5B0EAA">
            <wp:extent cx="5934075" cy="2209800"/>
            <wp:effectExtent l="0" t="0" r="9525" b="0"/>
            <wp:docPr id="817592031" name="Grafik 5" descr="Ein Bild, das Text, Zahl,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2031" name="Grafik 5" descr="Ein Bild, das Text, Zahl, Schrift, Software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14:paraId="2B934DEB" w14:textId="556661C3" w:rsidR="0027401F" w:rsidRDefault="0027401F" w:rsidP="0027401F">
      <w:pPr>
        <w:pStyle w:val="Beschriftung"/>
        <w:jc w:val="left"/>
      </w:pPr>
      <w:bookmarkStart w:id="19" w:name="_Toc168053879"/>
      <w:r>
        <w:t xml:space="preserve">Abbildung </w:t>
      </w:r>
      <w:r w:rsidR="00E4203F">
        <w:fldChar w:fldCharType="begin"/>
      </w:r>
      <w:r w:rsidR="00E4203F">
        <w:instrText xml:space="preserve"> SEQ Abbildung \* ARABIC </w:instrText>
      </w:r>
      <w:r w:rsidR="00E4203F">
        <w:fldChar w:fldCharType="separate"/>
      </w:r>
      <w:r>
        <w:rPr>
          <w:noProof/>
        </w:rPr>
        <w:t>6</w:t>
      </w:r>
      <w:r w:rsidR="00E4203F">
        <w:rPr>
          <w:noProof/>
        </w:rPr>
        <w:fldChar w:fldCharType="end"/>
      </w:r>
      <w:r>
        <w:t xml:space="preserve"> Firewall Einstellungen LAN</w:t>
      </w:r>
      <w:bookmarkEnd w:id="19"/>
    </w:p>
    <w:p w14:paraId="71DBA991" w14:textId="282EFC73" w:rsidR="00C12136" w:rsidRDefault="00C12136" w:rsidP="00C12136">
      <w:pPr>
        <w:jc w:val="left"/>
      </w:pPr>
      <w:r>
        <w:rPr>
          <w:noProof/>
        </w:rPr>
        <w:drawing>
          <wp:inline distT="0" distB="0" distL="0" distR="0" wp14:anchorId="5F4E4C60" wp14:editId="59D4D6B1">
            <wp:extent cx="5934075" cy="1924050"/>
            <wp:effectExtent l="0" t="0" r="9525" b="0"/>
            <wp:docPr id="833760131" name="Grafik 6"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60131" name="Grafik 6" descr="Ein Bild, das Text, Schrift, Zahl, Software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14:paraId="13051145" w14:textId="4A3CFD34" w:rsidR="00C12136" w:rsidRPr="00C15112" w:rsidRDefault="00C12136" w:rsidP="00C12136">
      <w:pPr>
        <w:jc w:val="left"/>
      </w:pPr>
      <w:r>
        <w:t>Im Browser vom Windows Client IP-Adresse vom LAN eintragen und Firewall einrichten</w:t>
      </w:r>
      <w:r w:rsidR="00584235">
        <w:t>.</w:t>
      </w:r>
    </w:p>
    <w:p w14:paraId="559710EB" w14:textId="77777777" w:rsidR="00B731D6" w:rsidRPr="00B731D6" w:rsidRDefault="00B731D6" w:rsidP="00B731D6"/>
    <w:p w14:paraId="3C3E9EF6" w14:textId="1345D7D5" w:rsidR="0077615C" w:rsidRPr="00B731D6" w:rsidRDefault="000448F2" w:rsidP="00B731D6">
      <w:r>
        <w:rPr>
          <w:noProof/>
        </w:rPr>
        <mc:AlternateContent>
          <mc:Choice Requires="wps">
            <w:drawing>
              <wp:anchor distT="0" distB="0" distL="114300" distR="114300" simplePos="0" relativeHeight="251658255" behindDoc="0" locked="0" layoutInCell="1" allowOverlap="1" wp14:anchorId="2538858C" wp14:editId="39A1A945">
                <wp:simplePos x="0" y="0"/>
                <wp:positionH relativeFrom="column">
                  <wp:posOffset>3446780</wp:posOffset>
                </wp:positionH>
                <wp:positionV relativeFrom="paragraph">
                  <wp:posOffset>1272540</wp:posOffset>
                </wp:positionV>
                <wp:extent cx="520065" cy="182880"/>
                <wp:effectExtent l="0" t="0" r="13335" b="26670"/>
                <wp:wrapNone/>
                <wp:docPr id="790336213" name="Ellipse 13"/>
                <wp:cNvGraphicFramePr/>
                <a:graphic xmlns:a="http://schemas.openxmlformats.org/drawingml/2006/main">
                  <a:graphicData uri="http://schemas.microsoft.com/office/word/2010/wordprocessingShape">
                    <wps:wsp>
                      <wps:cNvSpPr/>
                      <wps:spPr>
                        <a:xfrm>
                          <a:off x="0" y="0"/>
                          <a:ext cx="520065" cy="1828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43B0C0" id="Ellipse 13" o:spid="_x0000_s1026" style="position:absolute;margin-left:271.4pt;margin-top:100.2pt;width:40.95pt;height:14.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58254" behindDoc="0" locked="0" layoutInCell="1" allowOverlap="1" wp14:anchorId="47F49CAD" wp14:editId="7DACB405">
                <wp:simplePos x="0" y="0"/>
                <wp:positionH relativeFrom="column">
                  <wp:posOffset>1646555</wp:posOffset>
                </wp:positionH>
                <wp:positionV relativeFrom="paragraph">
                  <wp:posOffset>655320</wp:posOffset>
                </wp:positionV>
                <wp:extent cx="520065" cy="182880"/>
                <wp:effectExtent l="0" t="0" r="13335" b="26670"/>
                <wp:wrapNone/>
                <wp:docPr id="530904861" name="Ellipse 13"/>
                <wp:cNvGraphicFramePr/>
                <a:graphic xmlns:a="http://schemas.openxmlformats.org/drawingml/2006/main">
                  <a:graphicData uri="http://schemas.microsoft.com/office/word/2010/wordprocessingShape">
                    <wps:wsp>
                      <wps:cNvSpPr/>
                      <wps:spPr>
                        <a:xfrm>
                          <a:off x="0" y="0"/>
                          <a:ext cx="520065" cy="1828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FAE52" id="Ellipse 13" o:spid="_x0000_s1026" style="position:absolute;margin-left:129.65pt;margin-top:51.6pt;width:40.95pt;height:14.4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58253" behindDoc="0" locked="0" layoutInCell="1" allowOverlap="1" wp14:anchorId="73184EDC" wp14:editId="588EA9C2">
                <wp:simplePos x="0" y="0"/>
                <wp:positionH relativeFrom="column">
                  <wp:posOffset>1779905</wp:posOffset>
                </wp:positionH>
                <wp:positionV relativeFrom="paragraph">
                  <wp:posOffset>325755</wp:posOffset>
                </wp:positionV>
                <wp:extent cx="520065" cy="182880"/>
                <wp:effectExtent l="0" t="0" r="13335" b="26670"/>
                <wp:wrapNone/>
                <wp:docPr id="952940022" name="Ellipse 13"/>
                <wp:cNvGraphicFramePr/>
                <a:graphic xmlns:a="http://schemas.openxmlformats.org/drawingml/2006/main">
                  <a:graphicData uri="http://schemas.microsoft.com/office/word/2010/wordprocessingShape">
                    <wps:wsp>
                      <wps:cNvSpPr/>
                      <wps:spPr>
                        <a:xfrm>
                          <a:off x="0" y="0"/>
                          <a:ext cx="520065" cy="1828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84720" id="Ellipse 13" o:spid="_x0000_s1026" style="position:absolute;margin-left:140.15pt;margin-top:25.65pt;width:40.95pt;height:14.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" filled="f" strokecolor="red" strokeweight="2pt"/>
            </w:pict>
          </mc:Fallback>
        </mc:AlternateContent>
      </w:r>
      <w:r w:rsidR="002C541F">
        <w:rPr>
          <w:noProof/>
        </w:rPr>
        <w:drawing>
          <wp:inline distT="0" distB="0" distL="0" distR="0" wp14:anchorId="7508CA65" wp14:editId="6280FC98">
            <wp:extent cx="5105400" cy="1999547"/>
            <wp:effectExtent l="0" t="0" r="0" b="1270"/>
            <wp:docPr id="167971973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5815" cy="2003626"/>
                    </a:xfrm>
                    <a:prstGeom prst="rect">
                      <a:avLst/>
                    </a:prstGeom>
                    <a:noFill/>
                    <a:ln>
                      <a:noFill/>
                    </a:ln>
                  </pic:spPr>
                </pic:pic>
              </a:graphicData>
            </a:graphic>
          </wp:inline>
        </w:drawing>
      </w:r>
    </w:p>
    <w:p w14:paraId="5BA4CBA8" w14:textId="0B30ACC6" w:rsidR="002C541F" w:rsidRPr="00B731D6" w:rsidRDefault="002B22E8" w:rsidP="00B731D6">
      <w:r w:rsidRPr="00AB0930">
        <w:t xml:space="preserve">Im NAT </w:t>
      </w:r>
      <w:r w:rsidR="002041DB" w:rsidRPr="00AB0930">
        <w:t>P</w:t>
      </w:r>
      <w:r w:rsidR="005716EA" w:rsidRPr="00AB0930">
        <w:t>ort Forward</w:t>
      </w:r>
      <w:r w:rsidR="00470B31">
        <w:t>,</w:t>
      </w:r>
      <w:r w:rsidR="005716EA" w:rsidRPr="00AB0930">
        <w:t xml:space="preserve"> </w:t>
      </w:r>
      <w:r w:rsidR="00AB0930" w:rsidRPr="00AB0930">
        <w:t>Port angebe</w:t>
      </w:r>
      <w:r w:rsidR="00AB0930">
        <w:t>n.</w:t>
      </w:r>
    </w:p>
    <w:p w14:paraId="51D22B8D" w14:textId="77777777" w:rsidR="00F84E12" w:rsidRDefault="006077BD" w:rsidP="00F84E12">
      <w:pPr>
        <w:keepNext/>
      </w:pPr>
      <w:r>
        <w:rPr>
          <w:noProof/>
        </w:rPr>
        <w:lastRenderedPageBreak/>
        <mc:AlternateContent>
          <mc:Choice Requires="wps">
            <w:drawing>
              <wp:anchor distT="0" distB="0" distL="114300" distR="114300" simplePos="0" relativeHeight="251658257" behindDoc="0" locked="0" layoutInCell="1" allowOverlap="1" wp14:anchorId="0FD50440" wp14:editId="2593BCEB">
                <wp:simplePos x="0" y="0"/>
                <wp:positionH relativeFrom="column">
                  <wp:posOffset>773451</wp:posOffset>
                </wp:positionH>
                <wp:positionV relativeFrom="paragraph">
                  <wp:posOffset>2258984</wp:posOffset>
                </wp:positionV>
                <wp:extent cx="2456033" cy="192704"/>
                <wp:effectExtent l="0" t="0" r="20955" b="17145"/>
                <wp:wrapNone/>
                <wp:docPr id="2024105115" name="Ellipse 13"/>
                <wp:cNvGraphicFramePr/>
                <a:graphic xmlns:a="http://schemas.openxmlformats.org/drawingml/2006/main">
                  <a:graphicData uri="http://schemas.microsoft.com/office/word/2010/wordprocessingShape">
                    <wps:wsp>
                      <wps:cNvSpPr/>
                      <wps:spPr>
                        <a:xfrm>
                          <a:off x="0" y="0"/>
                          <a:ext cx="2456033" cy="19270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F2D9C" id="Ellipse 13" o:spid="_x0000_s1026" style="position:absolute;margin-left:60.9pt;margin-top:177.85pt;width:193.4pt;height:15.1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" filled="f" strokecolor="red" strokeweight="2pt"/>
            </w:pict>
          </mc:Fallback>
        </mc:AlternateContent>
      </w:r>
      <w:r w:rsidR="006F5F9F">
        <w:rPr>
          <w:noProof/>
        </w:rPr>
        <w:drawing>
          <wp:inline distT="0" distB="0" distL="0" distR="0" wp14:anchorId="78C1DCE4" wp14:editId="70CE6B3F">
            <wp:extent cx="3988526" cy="3163784"/>
            <wp:effectExtent l="0" t="0" r="0" b="0"/>
            <wp:docPr id="100376383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5740" cy="3169506"/>
                    </a:xfrm>
                    <a:prstGeom prst="rect">
                      <a:avLst/>
                    </a:prstGeom>
                    <a:noFill/>
                    <a:ln>
                      <a:noFill/>
                    </a:ln>
                  </pic:spPr>
                </pic:pic>
              </a:graphicData>
            </a:graphic>
          </wp:inline>
        </w:drawing>
      </w:r>
    </w:p>
    <w:p w14:paraId="74E40A2D" w14:textId="5821BC58" w:rsidR="00AB0930" w:rsidRDefault="00F84E12" w:rsidP="00F84E12">
      <w:pPr>
        <w:pStyle w:val="Beschriftung"/>
      </w:pPr>
      <w:bookmarkStart w:id="20" w:name="_Toc168053880"/>
      <w:r>
        <w:t xml:space="preserve">Abbildung </w:t>
      </w:r>
      <w:r w:rsidR="00E4203F">
        <w:fldChar w:fldCharType="begin"/>
      </w:r>
      <w:r w:rsidR="00E4203F">
        <w:instrText xml:space="preserve"> SEQ Abbildung \* ARABIC </w:instrText>
      </w:r>
      <w:r w:rsidR="00E4203F">
        <w:fldChar w:fldCharType="separate"/>
      </w:r>
      <w:r>
        <w:rPr>
          <w:noProof/>
        </w:rPr>
        <w:t>11</w:t>
      </w:r>
      <w:r w:rsidR="00E4203F">
        <w:rPr>
          <w:noProof/>
        </w:rPr>
        <w:fldChar w:fldCharType="end"/>
      </w:r>
      <w:r>
        <w:t>: Einstellungen Firewall WNC-01</w:t>
      </w:r>
      <w:bookmarkEnd w:id="20"/>
    </w:p>
    <w:p w14:paraId="6EE44D52" w14:textId="486D33F7" w:rsidR="006F5F9F" w:rsidRDefault="006F5F9F" w:rsidP="00B731D6">
      <w:r>
        <w:t xml:space="preserve">Im Windows Client </w:t>
      </w:r>
      <w:r w:rsidR="006077BD">
        <w:t>anpingen ermöglichen</w:t>
      </w:r>
      <w:r w:rsidR="00584235">
        <w:t>.</w:t>
      </w:r>
    </w:p>
    <w:p w14:paraId="7E0C6290" w14:textId="77777777" w:rsidR="00584235" w:rsidRDefault="00584235" w:rsidP="00B731D6"/>
    <w:p w14:paraId="3E725D7F" w14:textId="77777777" w:rsidR="00F84E12" w:rsidRDefault="000448F2" w:rsidP="00F84E12">
      <w:pPr>
        <w:keepNext/>
      </w:pPr>
      <w:r>
        <w:rPr>
          <w:noProof/>
        </w:rPr>
        <mc:AlternateContent>
          <mc:Choice Requires="wps">
            <w:drawing>
              <wp:anchor distT="0" distB="0" distL="114300" distR="114300" simplePos="0" relativeHeight="251658256" behindDoc="0" locked="0" layoutInCell="1" allowOverlap="1" wp14:anchorId="7A7B5D16" wp14:editId="078782BC">
                <wp:simplePos x="0" y="0"/>
                <wp:positionH relativeFrom="column">
                  <wp:posOffset>513080</wp:posOffset>
                </wp:positionH>
                <wp:positionV relativeFrom="paragraph">
                  <wp:posOffset>37338</wp:posOffset>
                </wp:positionV>
                <wp:extent cx="520065" cy="182880"/>
                <wp:effectExtent l="0" t="0" r="13335" b="26670"/>
                <wp:wrapNone/>
                <wp:docPr id="99726581" name="Ellipse 13"/>
                <wp:cNvGraphicFramePr/>
                <a:graphic xmlns:a="http://schemas.openxmlformats.org/drawingml/2006/main">
                  <a:graphicData uri="http://schemas.microsoft.com/office/word/2010/wordprocessingShape">
                    <wps:wsp>
                      <wps:cNvSpPr/>
                      <wps:spPr>
                        <a:xfrm>
                          <a:off x="0" y="0"/>
                          <a:ext cx="520065" cy="1828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B83F6E" id="Ellipse 13" o:spid="_x0000_s1026" style="position:absolute;margin-left:40.4pt;margin-top:2.95pt;width:40.95pt;height:14.4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" filled="f" strokecolor="red" strokeweight="2pt"/>
            </w:pict>
          </mc:Fallback>
        </mc:AlternateContent>
      </w:r>
      <w:r w:rsidR="005575DD">
        <w:rPr>
          <w:noProof/>
        </w:rPr>
        <w:drawing>
          <wp:inline distT="0" distB="0" distL="0" distR="0" wp14:anchorId="2F0D424A" wp14:editId="26EF6AFD">
            <wp:extent cx="4980277" cy="3114675"/>
            <wp:effectExtent l="0" t="0" r="0" b="0"/>
            <wp:docPr id="89205423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3386" cy="3116620"/>
                    </a:xfrm>
                    <a:prstGeom prst="rect">
                      <a:avLst/>
                    </a:prstGeom>
                    <a:noFill/>
                    <a:ln>
                      <a:noFill/>
                    </a:ln>
                  </pic:spPr>
                </pic:pic>
              </a:graphicData>
            </a:graphic>
          </wp:inline>
        </w:drawing>
      </w:r>
    </w:p>
    <w:p w14:paraId="4479B6E4" w14:textId="6B32EAF1" w:rsidR="00F84E12" w:rsidRDefault="00F84E12" w:rsidP="00F84E12">
      <w:pPr>
        <w:pStyle w:val="Beschriftung"/>
      </w:pPr>
      <w:bookmarkStart w:id="21" w:name="_Toc168053881"/>
      <w:r>
        <w:t xml:space="preserve">Abbildung </w:t>
      </w:r>
      <w:r w:rsidR="00E4203F">
        <w:fldChar w:fldCharType="begin"/>
      </w:r>
      <w:r w:rsidR="00E4203F">
        <w:instrText xml:space="preserve"> SEQ Abbildung \* ARABIC </w:instrText>
      </w:r>
      <w:r w:rsidR="00E4203F">
        <w:fldChar w:fldCharType="separate"/>
      </w:r>
      <w:r>
        <w:rPr>
          <w:noProof/>
        </w:rPr>
        <w:t>12</w:t>
      </w:r>
      <w:r w:rsidR="00E4203F">
        <w:rPr>
          <w:noProof/>
        </w:rPr>
        <w:fldChar w:fldCharType="end"/>
      </w:r>
      <w:r>
        <w:t xml:space="preserve">: Default Apache </w:t>
      </w:r>
      <w:proofErr w:type="spellStart"/>
      <w:r>
        <w:t>page</w:t>
      </w:r>
      <w:proofErr w:type="spellEnd"/>
      <w:r>
        <w:t xml:space="preserve"> von Workstation</w:t>
      </w:r>
      <w:bookmarkEnd w:id="21"/>
    </w:p>
    <w:p w14:paraId="60AC46A3" w14:textId="015F41F7" w:rsidR="00AB0930" w:rsidRPr="00AB0930" w:rsidRDefault="005575DD" w:rsidP="00B731D6">
      <w:r>
        <w:br/>
        <w:t>Jetzt kannst du vom WAN ins DMZ</w:t>
      </w:r>
      <w:r w:rsidR="00AF2751">
        <w:t>,</w:t>
      </w:r>
      <w:r>
        <w:t xml:space="preserve"> indem du die IP des Routers einträgst</w:t>
      </w:r>
      <w:r w:rsidR="00CD1D15">
        <w:t>.</w:t>
      </w:r>
    </w:p>
    <w:p w14:paraId="52EC1080" w14:textId="77777777" w:rsidR="005054E7" w:rsidRDefault="005054E7" w:rsidP="00B731D6"/>
    <w:p w14:paraId="294A5713" w14:textId="77777777" w:rsidR="005054E7" w:rsidRDefault="005054E7" w:rsidP="00B731D6"/>
    <w:p w14:paraId="7AEDC32D" w14:textId="77777777" w:rsidR="005054E7" w:rsidRDefault="005054E7" w:rsidP="00B731D6"/>
    <w:p w14:paraId="5935EA2A" w14:textId="77777777" w:rsidR="005054E7" w:rsidRPr="00AB0930" w:rsidRDefault="005054E7" w:rsidP="00B731D6"/>
    <w:p w14:paraId="5AB32AC2" w14:textId="73E20E0E" w:rsidR="00B731D6" w:rsidRPr="00B731D6" w:rsidRDefault="00A3127E" w:rsidP="00B731D6">
      <w:pPr>
        <w:pStyle w:val="berschrift1"/>
      </w:pPr>
      <w:bookmarkStart w:id="22" w:name="_Toc168053025"/>
      <w:proofErr w:type="spellStart"/>
      <w:r>
        <w:lastRenderedPageBreak/>
        <w:t>Testing</w:t>
      </w:r>
      <w:bookmarkEnd w:id="22"/>
      <w:proofErr w:type="spellEnd"/>
    </w:p>
    <w:p w14:paraId="1B886A2E" w14:textId="64EB04D7" w:rsidR="002B58C6" w:rsidRPr="002B58C6" w:rsidRDefault="00A3127E" w:rsidP="002B58C6">
      <w:pPr>
        <w:pStyle w:val="berschrift2"/>
      </w:pPr>
      <w:bookmarkStart w:id="23" w:name="_Toc168053026"/>
      <w:r>
        <w:t>Testkonzept</w:t>
      </w:r>
      <w:bookmarkEnd w:id="23"/>
    </w:p>
    <w:tbl>
      <w:tblPr>
        <w:tblW w:w="5980" w:type="dxa"/>
        <w:tblCellMar>
          <w:left w:w="0" w:type="dxa"/>
          <w:right w:w="0" w:type="dxa"/>
        </w:tblCellMar>
        <w:tblLook w:val="04A0" w:firstRow="1" w:lastRow="0" w:firstColumn="1" w:lastColumn="0" w:noHBand="0" w:noVBand="1"/>
      </w:tblPr>
      <w:tblGrid>
        <w:gridCol w:w="1420"/>
        <w:gridCol w:w="4560"/>
      </w:tblGrid>
      <w:tr w:rsidR="00A3127E" w:rsidRPr="00A3127E" w14:paraId="54F84C80" w14:textId="77777777" w:rsidTr="00A3127E">
        <w:trPr>
          <w:trHeight w:val="359"/>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5D6940BA" w14:textId="77777777" w:rsidR="00A3127E" w:rsidRPr="00A3127E" w:rsidRDefault="00A3127E" w:rsidP="00A3127E">
            <w:r w:rsidRPr="00A3127E">
              <w:rPr>
                <w:b/>
                <w:bCs/>
              </w:rPr>
              <w:t>ID</w:t>
            </w:r>
          </w:p>
        </w:tc>
        <w:tc>
          <w:tcPr>
            <w:tcW w:w="456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29E518E2" w14:textId="46E195D4" w:rsidR="00A3127E" w:rsidRPr="00A3127E" w:rsidRDefault="00A3127E" w:rsidP="00A3127E">
            <w:r w:rsidRPr="00A3127E">
              <w:rPr>
                <w:b/>
                <w:bCs/>
              </w:rPr>
              <w:t>T0</w:t>
            </w:r>
            <w:r w:rsidR="00D168E8">
              <w:rPr>
                <w:b/>
                <w:bCs/>
              </w:rPr>
              <w:t>1</w:t>
            </w:r>
          </w:p>
        </w:tc>
      </w:tr>
      <w:tr w:rsidR="00A3127E" w:rsidRPr="00A3127E" w14:paraId="0E1E8367" w14:textId="77777777" w:rsidTr="008A4D10">
        <w:trPr>
          <w:trHeight w:val="571"/>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549B9F65" w14:textId="77777777" w:rsidR="00A3127E" w:rsidRPr="00A3127E" w:rsidRDefault="00A3127E" w:rsidP="00A3127E">
            <w:r w:rsidRPr="00A3127E">
              <w:rPr>
                <w:b/>
                <w:bCs/>
              </w:rPr>
              <w:t>Testfall</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713EB7CF" w14:textId="6AE7C28D" w:rsidR="00A3127E" w:rsidRPr="00A3127E" w:rsidRDefault="009C439D" w:rsidP="00A3127E">
            <w:r>
              <w:t>Zugriff auf die Webseite über das LAN überprüfen</w:t>
            </w:r>
          </w:p>
        </w:tc>
      </w:tr>
      <w:tr w:rsidR="00A3127E" w:rsidRPr="00A3127E" w14:paraId="0C2E279E" w14:textId="77777777" w:rsidTr="00A3127E">
        <w:trPr>
          <w:trHeight w:val="298"/>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43A3BBFE" w14:textId="77777777" w:rsidR="00A3127E" w:rsidRPr="00A3127E" w:rsidRDefault="00A3127E" w:rsidP="00A3127E">
            <w:r w:rsidRPr="00A3127E">
              <w:rPr>
                <w:b/>
                <w:bCs/>
                <w:lang w:val="en-US"/>
              </w:rPr>
              <w:t>Host</w:t>
            </w:r>
          </w:p>
        </w:tc>
        <w:tc>
          <w:tcPr>
            <w:tcW w:w="4560" w:type="dxa"/>
            <w:tcBorders>
              <w:top w:val="single" w:sz="8" w:space="0" w:color="FFFFFF"/>
              <w:left w:val="single" w:sz="8" w:space="0" w:color="FFFFFF"/>
              <w:bottom w:val="single" w:sz="8" w:space="0" w:color="FFFFFF"/>
              <w:right w:val="single" w:sz="8" w:space="0" w:color="FFFFFF"/>
            </w:tcBorders>
            <w:shd w:val="clear" w:color="auto" w:fill="D9D9D9"/>
            <w:tcMar>
              <w:top w:w="87" w:type="dxa"/>
              <w:left w:w="83" w:type="dxa"/>
              <w:bottom w:w="87" w:type="dxa"/>
              <w:right w:w="83" w:type="dxa"/>
            </w:tcMar>
            <w:vAlign w:val="center"/>
            <w:hideMark/>
          </w:tcPr>
          <w:p w14:paraId="7B6FD43D" w14:textId="44903529" w:rsidR="00A3127E" w:rsidRPr="00A3127E" w:rsidRDefault="0033373F" w:rsidP="00A3127E">
            <w:r>
              <w:t>Workstation</w:t>
            </w:r>
          </w:p>
        </w:tc>
      </w:tr>
      <w:tr w:rsidR="00A3127E" w:rsidRPr="00A3127E" w14:paraId="108EF548" w14:textId="77777777" w:rsidTr="008A4D10">
        <w:trPr>
          <w:trHeight w:val="603"/>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61B28AD3" w14:textId="77777777" w:rsidR="00A3127E" w:rsidRPr="00A3127E" w:rsidRDefault="00A3127E" w:rsidP="00A3127E">
            <w:r w:rsidRPr="00A3127E">
              <w:rPr>
                <w:b/>
                <w:bCs/>
              </w:rPr>
              <w:t>Beschreibung</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1984A3DC" w14:textId="24721E85" w:rsidR="00A3127E" w:rsidRPr="00A3127E" w:rsidRDefault="00EE6867" w:rsidP="00A3127E">
            <w:r>
              <w:t>V</w:t>
            </w:r>
            <w:r w:rsidR="00054A05" w:rsidRPr="00054A05">
              <w:t xml:space="preserve">om Webserver zum LAN gelangen. Die IP-Adresse </w:t>
            </w:r>
            <w:proofErr w:type="gramStart"/>
            <w:r w:rsidR="00054A05" w:rsidRPr="00054A05">
              <w:t>pingen</w:t>
            </w:r>
            <w:proofErr w:type="gramEnd"/>
            <w:r w:rsidR="00054A05" w:rsidRPr="00054A05">
              <w:t>.</w:t>
            </w:r>
          </w:p>
        </w:tc>
      </w:tr>
      <w:tr w:rsidR="00A3127E" w:rsidRPr="00A3127E" w14:paraId="6B084AB0" w14:textId="77777777" w:rsidTr="00A3127E">
        <w:trPr>
          <w:trHeight w:val="740"/>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57649423" w14:textId="77777777" w:rsidR="00A3127E" w:rsidRPr="00A3127E" w:rsidRDefault="00A3127E" w:rsidP="00A3127E">
            <w:r w:rsidRPr="00A3127E">
              <w:rPr>
                <w:b/>
                <w:bCs/>
              </w:rPr>
              <w:t>Testmethoden</w:t>
            </w:r>
            <w:r w:rsidRPr="00A3127E">
              <w:rPr>
                <w:b/>
                <w:bCs/>
                <w:lang w:val="en-US"/>
              </w:rPr>
              <w:t xml:space="preserve">/ </w:t>
            </w:r>
            <w:proofErr w:type="spellStart"/>
            <w:r w:rsidRPr="00A3127E">
              <w:rPr>
                <w:b/>
                <w:bCs/>
                <w:lang w:val="en-US"/>
              </w:rPr>
              <w:t>Testschritte</w:t>
            </w:r>
            <w:proofErr w:type="spellEnd"/>
          </w:p>
        </w:tc>
        <w:tc>
          <w:tcPr>
            <w:tcW w:w="4560" w:type="dxa"/>
            <w:tcBorders>
              <w:top w:val="single" w:sz="8" w:space="0" w:color="FFFFFF"/>
              <w:left w:val="single" w:sz="8" w:space="0" w:color="FFFFFF"/>
              <w:bottom w:val="single" w:sz="8" w:space="0" w:color="FFFFFF"/>
              <w:right w:val="single" w:sz="8" w:space="0" w:color="FFFFFF"/>
            </w:tcBorders>
            <w:shd w:val="clear" w:color="auto" w:fill="D9D9D9"/>
            <w:tcMar>
              <w:top w:w="87" w:type="dxa"/>
              <w:left w:w="83" w:type="dxa"/>
              <w:bottom w:w="87" w:type="dxa"/>
              <w:right w:w="83" w:type="dxa"/>
            </w:tcMar>
            <w:vAlign w:val="center"/>
            <w:hideMark/>
          </w:tcPr>
          <w:p w14:paraId="4893D968" w14:textId="1A6CE079" w:rsidR="00A3127E" w:rsidRPr="00A3127E" w:rsidRDefault="003E1212" w:rsidP="00A3127E">
            <w:r w:rsidRPr="003E1212">
              <w:t>Die Firewall wurde so angepasst, dass auch LAN mit dem Webserver kommunizieren kann. So musste bei LAN der Zugriff auf den Webserver erlaubt werden. Danach kann man die IP des Webservers, also 10.20.20.10 bei WNC-</w:t>
            </w:r>
            <w:r w:rsidR="009C439D">
              <w:t>0</w:t>
            </w:r>
            <w:r w:rsidRPr="003E1212">
              <w:t xml:space="preserve">1 in den Browser eingeben, dann sollte eine Default Webseite </w:t>
            </w:r>
            <w:r w:rsidR="00085144" w:rsidRPr="003E1212">
              <w:t>von Apachen</w:t>
            </w:r>
            <w:r w:rsidRPr="003E1212">
              <w:t xml:space="preserve"> sein.</w:t>
            </w:r>
          </w:p>
        </w:tc>
      </w:tr>
      <w:tr w:rsidR="00A3127E" w:rsidRPr="00A3127E" w14:paraId="71280AFF" w14:textId="77777777" w:rsidTr="00A3127E">
        <w:trPr>
          <w:trHeight w:val="740"/>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38262EF5" w14:textId="77777777" w:rsidR="00A3127E" w:rsidRPr="00A3127E" w:rsidRDefault="00A3127E" w:rsidP="00A3127E">
            <w:r w:rsidRPr="00A3127E">
              <w:rPr>
                <w:b/>
                <w:bCs/>
              </w:rPr>
              <w:t>Erwartetes Ergebnis</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2BE451EF" w14:textId="3D37A981" w:rsidR="00A3127E" w:rsidRPr="00A3127E" w:rsidRDefault="00085144" w:rsidP="008A4D10">
            <w:pPr>
              <w:keepNext/>
            </w:pPr>
            <w:r w:rsidRPr="00085144">
              <w:t>Der WNC-</w:t>
            </w:r>
            <w:r w:rsidR="009C439D">
              <w:t>0</w:t>
            </w:r>
            <w:r w:rsidRPr="00085144">
              <w:t xml:space="preserve">1 sollte unter der IP des Webservers erreichbar sein und eine </w:t>
            </w:r>
            <w:r>
              <w:t xml:space="preserve">Default Webseite </w:t>
            </w:r>
            <w:r w:rsidRPr="00085144">
              <w:t>anzeigen.</w:t>
            </w:r>
          </w:p>
        </w:tc>
      </w:tr>
    </w:tbl>
    <w:p w14:paraId="70D2D644" w14:textId="4DBBA06D" w:rsidR="002B58C6" w:rsidRDefault="008A4D10" w:rsidP="008A4D10">
      <w:pPr>
        <w:pStyle w:val="Beschriftung"/>
      </w:pPr>
      <w:bookmarkStart w:id="24" w:name="_Toc168053462"/>
      <w:r>
        <w:t xml:space="preserve">Tabelle </w:t>
      </w:r>
      <w:r w:rsidR="00E4203F">
        <w:fldChar w:fldCharType="begin"/>
      </w:r>
      <w:r w:rsidR="00E4203F">
        <w:instrText xml:space="preserve"> SEQ Tabelle \* ARABIC </w:instrText>
      </w:r>
      <w:r w:rsidR="00E4203F">
        <w:fldChar w:fldCharType="separate"/>
      </w:r>
      <w:r>
        <w:rPr>
          <w:noProof/>
        </w:rPr>
        <w:t>4</w:t>
      </w:r>
      <w:r w:rsidR="00E4203F">
        <w:rPr>
          <w:noProof/>
        </w:rPr>
        <w:fldChar w:fldCharType="end"/>
      </w:r>
      <w:r>
        <w:t>:Test 1</w:t>
      </w:r>
      <w:bookmarkEnd w:id="24"/>
    </w:p>
    <w:tbl>
      <w:tblPr>
        <w:tblW w:w="5980" w:type="dxa"/>
        <w:tblCellMar>
          <w:left w:w="0" w:type="dxa"/>
          <w:right w:w="0" w:type="dxa"/>
        </w:tblCellMar>
        <w:tblLook w:val="04A0" w:firstRow="1" w:lastRow="0" w:firstColumn="1" w:lastColumn="0" w:noHBand="0" w:noVBand="1"/>
      </w:tblPr>
      <w:tblGrid>
        <w:gridCol w:w="1420"/>
        <w:gridCol w:w="4560"/>
      </w:tblGrid>
      <w:tr w:rsidR="002B58C6" w:rsidRPr="00A3127E" w14:paraId="639E6399" w14:textId="77777777" w:rsidTr="00B1490A">
        <w:trPr>
          <w:trHeight w:val="359"/>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05309436" w14:textId="77777777" w:rsidR="002B58C6" w:rsidRPr="00A3127E" w:rsidRDefault="002B58C6" w:rsidP="00B1490A">
            <w:r w:rsidRPr="00A3127E">
              <w:rPr>
                <w:b/>
                <w:bCs/>
              </w:rPr>
              <w:t>ID</w:t>
            </w:r>
          </w:p>
        </w:tc>
        <w:tc>
          <w:tcPr>
            <w:tcW w:w="456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33B28B7F" w14:textId="768BAB03" w:rsidR="002B58C6" w:rsidRPr="00A3127E" w:rsidRDefault="002B58C6" w:rsidP="00B1490A">
            <w:r w:rsidRPr="00A3127E">
              <w:rPr>
                <w:b/>
                <w:bCs/>
              </w:rPr>
              <w:t>T0</w:t>
            </w:r>
            <w:r>
              <w:rPr>
                <w:b/>
                <w:bCs/>
              </w:rPr>
              <w:t>2</w:t>
            </w:r>
          </w:p>
        </w:tc>
      </w:tr>
      <w:tr w:rsidR="002B58C6" w:rsidRPr="00A3127E" w14:paraId="1D856795" w14:textId="77777777" w:rsidTr="00B1490A">
        <w:trPr>
          <w:trHeight w:val="336"/>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4E5FC3F7" w14:textId="77777777" w:rsidR="002B58C6" w:rsidRPr="00A3127E" w:rsidRDefault="002B58C6" w:rsidP="00B1490A">
            <w:r w:rsidRPr="00A3127E">
              <w:rPr>
                <w:b/>
                <w:bCs/>
              </w:rPr>
              <w:t>Testfall</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4AEDBD56" w14:textId="7A79227B" w:rsidR="002B58C6" w:rsidRPr="00A3127E" w:rsidRDefault="002E502A" w:rsidP="00B1490A">
            <w:r>
              <w:t>Zugriff auf die Webseite über das WAN überprüfen</w:t>
            </w:r>
          </w:p>
        </w:tc>
      </w:tr>
      <w:tr w:rsidR="002B58C6" w:rsidRPr="00A3127E" w14:paraId="02CDE612" w14:textId="77777777" w:rsidTr="00B1490A">
        <w:trPr>
          <w:trHeight w:val="298"/>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21E382B7" w14:textId="77777777" w:rsidR="002B58C6" w:rsidRPr="00A3127E" w:rsidRDefault="002B58C6" w:rsidP="00B1490A">
            <w:r w:rsidRPr="00A3127E">
              <w:rPr>
                <w:b/>
                <w:bCs/>
                <w:lang w:val="en-US"/>
              </w:rPr>
              <w:t>Host</w:t>
            </w:r>
          </w:p>
        </w:tc>
        <w:tc>
          <w:tcPr>
            <w:tcW w:w="4560" w:type="dxa"/>
            <w:tcBorders>
              <w:top w:val="single" w:sz="8" w:space="0" w:color="FFFFFF"/>
              <w:left w:val="single" w:sz="8" w:space="0" w:color="FFFFFF"/>
              <w:bottom w:val="single" w:sz="8" w:space="0" w:color="FFFFFF"/>
              <w:right w:val="single" w:sz="8" w:space="0" w:color="FFFFFF"/>
            </w:tcBorders>
            <w:shd w:val="clear" w:color="auto" w:fill="D9D9D9"/>
            <w:tcMar>
              <w:top w:w="87" w:type="dxa"/>
              <w:left w:w="83" w:type="dxa"/>
              <w:bottom w:w="87" w:type="dxa"/>
              <w:right w:w="83" w:type="dxa"/>
            </w:tcMar>
            <w:vAlign w:val="center"/>
            <w:hideMark/>
          </w:tcPr>
          <w:p w14:paraId="301A7A2D" w14:textId="646F6ECE" w:rsidR="002B58C6" w:rsidRPr="00A3127E" w:rsidRDefault="0033373F" w:rsidP="00B1490A">
            <w:r>
              <w:t>Workstation</w:t>
            </w:r>
          </w:p>
        </w:tc>
      </w:tr>
      <w:tr w:rsidR="002B58C6" w:rsidRPr="00A3127E" w14:paraId="53532A63" w14:textId="77777777" w:rsidTr="00B023F3">
        <w:trPr>
          <w:trHeight w:val="308"/>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2FFFEC39" w14:textId="77777777" w:rsidR="002B58C6" w:rsidRPr="00A3127E" w:rsidRDefault="002B58C6" w:rsidP="00B1490A">
            <w:r w:rsidRPr="00A3127E">
              <w:rPr>
                <w:b/>
                <w:bCs/>
              </w:rPr>
              <w:t>Beschreibung</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08161C95" w14:textId="1B96DF2A" w:rsidR="002B58C6" w:rsidRPr="00A3127E" w:rsidRDefault="0033373F" w:rsidP="00B1490A">
            <w:r>
              <w:t>Workstation</w:t>
            </w:r>
            <w:r w:rsidRPr="008807B3">
              <w:t xml:space="preserve"> </w:t>
            </w:r>
            <w:r w:rsidR="008807B3" w:rsidRPr="008807B3">
              <w:t>sollte in der Lage sein, den Webserver im Browser aufzurufen.</w:t>
            </w:r>
          </w:p>
        </w:tc>
      </w:tr>
      <w:tr w:rsidR="002B58C6" w:rsidRPr="00A3127E" w14:paraId="2E34CCB0" w14:textId="77777777" w:rsidTr="00B1490A">
        <w:trPr>
          <w:trHeight w:val="740"/>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388E02E3" w14:textId="77777777" w:rsidR="002B58C6" w:rsidRPr="00A3127E" w:rsidRDefault="002B58C6" w:rsidP="00B1490A">
            <w:r w:rsidRPr="00A3127E">
              <w:rPr>
                <w:b/>
                <w:bCs/>
              </w:rPr>
              <w:t>Testmethoden</w:t>
            </w:r>
            <w:r w:rsidRPr="00A3127E">
              <w:rPr>
                <w:b/>
                <w:bCs/>
                <w:lang w:val="en-US"/>
              </w:rPr>
              <w:t xml:space="preserve">/ </w:t>
            </w:r>
            <w:proofErr w:type="spellStart"/>
            <w:r w:rsidRPr="00A3127E">
              <w:rPr>
                <w:b/>
                <w:bCs/>
                <w:lang w:val="en-US"/>
              </w:rPr>
              <w:t>Testschritte</w:t>
            </w:r>
            <w:proofErr w:type="spellEnd"/>
          </w:p>
        </w:tc>
        <w:tc>
          <w:tcPr>
            <w:tcW w:w="4560" w:type="dxa"/>
            <w:tcBorders>
              <w:top w:val="single" w:sz="8" w:space="0" w:color="FFFFFF"/>
              <w:left w:val="single" w:sz="8" w:space="0" w:color="FFFFFF"/>
              <w:bottom w:val="single" w:sz="8" w:space="0" w:color="FFFFFF"/>
              <w:right w:val="single" w:sz="8" w:space="0" w:color="FFFFFF"/>
            </w:tcBorders>
            <w:shd w:val="clear" w:color="auto" w:fill="D9D9D9"/>
            <w:tcMar>
              <w:top w:w="87" w:type="dxa"/>
              <w:left w:w="83" w:type="dxa"/>
              <w:bottom w:w="87" w:type="dxa"/>
              <w:right w:w="83" w:type="dxa"/>
            </w:tcMar>
            <w:vAlign w:val="center"/>
            <w:hideMark/>
          </w:tcPr>
          <w:p w14:paraId="3B11A006" w14:textId="031FA11D" w:rsidR="002B58C6" w:rsidRPr="00A3127E" w:rsidRDefault="00034B2F" w:rsidP="00B1490A">
            <w:r w:rsidRPr="00034B2F">
              <w:t>Angefangen damit, dass man im NAT Port Forward den Port angeben muss, damit der Server die Webseite aufrufen kann. D.h. wir können die Webseite mit der IP 10.30.30.5 im Browser aufrufen.</w:t>
            </w:r>
          </w:p>
        </w:tc>
      </w:tr>
      <w:tr w:rsidR="002B58C6" w:rsidRPr="00A3127E" w14:paraId="196FAF63" w14:textId="77777777" w:rsidTr="0082776E">
        <w:trPr>
          <w:trHeight w:val="621"/>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3A9D52DB" w14:textId="77777777" w:rsidR="002B58C6" w:rsidRPr="00A3127E" w:rsidRDefault="002B58C6" w:rsidP="00B1490A">
            <w:r w:rsidRPr="00A3127E">
              <w:rPr>
                <w:b/>
                <w:bCs/>
              </w:rPr>
              <w:t>Erwartetes Ergebnis</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40806A02" w14:textId="1DDD80B4" w:rsidR="002B58C6" w:rsidRPr="00A3127E" w:rsidRDefault="002E502A" w:rsidP="008A4D10">
            <w:pPr>
              <w:keepNext/>
            </w:pPr>
            <w:r w:rsidRPr="00034B2F">
              <w:t>Auf der Workstation</w:t>
            </w:r>
            <w:r w:rsidR="00034B2F" w:rsidRPr="00034B2F">
              <w:t xml:space="preserve"> sollte die </w:t>
            </w:r>
            <w:r w:rsidR="00034B2F">
              <w:t>Default Webseite</w:t>
            </w:r>
            <w:r w:rsidR="00034B2F" w:rsidRPr="00034B2F">
              <w:t xml:space="preserve"> </w:t>
            </w:r>
            <w:proofErr w:type="gramStart"/>
            <w:r w:rsidR="00034B2F" w:rsidRPr="00034B2F">
              <w:t>von Apache</w:t>
            </w:r>
            <w:proofErr w:type="gramEnd"/>
            <w:r w:rsidR="00034B2F" w:rsidRPr="00034B2F">
              <w:t xml:space="preserve"> sein.</w:t>
            </w:r>
          </w:p>
        </w:tc>
      </w:tr>
    </w:tbl>
    <w:p w14:paraId="67B78094" w14:textId="512DBD82" w:rsidR="006025EE" w:rsidRDefault="008A4D10" w:rsidP="008A4D10">
      <w:pPr>
        <w:pStyle w:val="Beschriftung"/>
      </w:pPr>
      <w:bookmarkStart w:id="25" w:name="_Toc168053463"/>
      <w:r>
        <w:t xml:space="preserve">Tabelle </w:t>
      </w:r>
      <w:r w:rsidR="00E4203F">
        <w:fldChar w:fldCharType="begin"/>
      </w:r>
      <w:r w:rsidR="00E4203F">
        <w:instrText xml:space="preserve"> SEQ Tabelle \* ARABIC </w:instrText>
      </w:r>
      <w:r w:rsidR="00E4203F">
        <w:fldChar w:fldCharType="separate"/>
      </w:r>
      <w:r>
        <w:rPr>
          <w:noProof/>
        </w:rPr>
        <w:t>5</w:t>
      </w:r>
      <w:r w:rsidR="00E4203F">
        <w:rPr>
          <w:noProof/>
        </w:rPr>
        <w:fldChar w:fldCharType="end"/>
      </w:r>
      <w:r>
        <w:t>:Test 2</w:t>
      </w:r>
      <w:bookmarkEnd w:id="25"/>
    </w:p>
    <w:tbl>
      <w:tblPr>
        <w:tblW w:w="5980" w:type="dxa"/>
        <w:tblCellMar>
          <w:left w:w="0" w:type="dxa"/>
          <w:right w:w="0" w:type="dxa"/>
        </w:tblCellMar>
        <w:tblLook w:val="04A0" w:firstRow="1" w:lastRow="0" w:firstColumn="1" w:lastColumn="0" w:noHBand="0" w:noVBand="1"/>
      </w:tblPr>
      <w:tblGrid>
        <w:gridCol w:w="1420"/>
        <w:gridCol w:w="4560"/>
      </w:tblGrid>
      <w:tr w:rsidR="006025EE" w:rsidRPr="00A3127E" w14:paraId="230BC351" w14:textId="77777777" w:rsidTr="00B1490A">
        <w:trPr>
          <w:trHeight w:val="359"/>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0435A7EC" w14:textId="77777777" w:rsidR="006025EE" w:rsidRPr="00A3127E" w:rsidRDefault="006025EE" w:rsidP="00B1490A">
            <w:r w:rsidRPr="00A3127E">
              <w:rPr>
                <w:b/>
                <w:bCs/>
              </w:rPr>
              <w:lastRenderedPageBreak/>
              <w:t>ID</w:t>
            </w:r>
          </w:p>
        </w:tc>
        <w:tc>
          <w:tcPr>
            <w:tcW w:w="456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1977C6A1" w14:textId="33BE7B60" w:rsidR="006025EE" w:rsidRPr="00A3127E" w:rsidRDefault="006025EE" w:rsidP="00B1490A">
            <w:r w:rsidRPr="00A3127E">
              <w:rPr>
                <w:b/>
                <w:bCs/>
              </w:rPr>
              <w:t>T0</w:t>
            </w:r>
            <w:r w:rsidR="00D168E8">
              <w:rPr>
                <w:b/>
                <w:bCs/>
              </w:rPr>
              <w:t>3</w:t>
            </w:r>
          </w:p>
        </w:tc>
      </w:tr>
      <w:tr w:rsidR="006025EE" w:rsidRPr="00A3127E" w14:paraId="62E3A113" w14:textId="77777777" w:rsidTr="00B1490A">
        <w:trPr>
          <w:trHeight w:val="336"/>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1550B014" w14:textId="77777777" w:rsidR="006025EE" w:rsidRPr="00A3127E" w:rsidRDefault="006025EE" w:rsidP="00B1490A">
            <w:r w:rsidRPr="00A3127E">
              <w:rPr>
                <w:b/>
                <w:bCs/>
              </w:rPr>
              <w:t>Testfall</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537FA4D7" w14:textId="0A94DF76" w:rsidR="006025EE" w:rsidRPr="00A3127E" w:rsidRDefault="002E502A" w:rsidP="00B1490A">
            <w:r>
              <w:t>Zugang vom Webserver auf LAN überprüfen</w:t>
            </w:r>
          </w:p>
        </w:tc>
      </w:tr>
      <w:tr w:rsidR="006025EE" w:rsidRPr="00A3127E" w14:paraId="665A2C25" w14:textId="77777777" w:rsidTr="00B1490A">
        <w:trPr>
          <w:trHeight w:val="298"/>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51A72EFE" w14:textId="77777777" w:rsidR="006025EE" w:rsidRPr="00A3127E" w:rsidRDefault="006025EE" w:rsidP="00B1490A">
            <w:r w:rsidRPr="00A3127E">
              <w:rPr>
                <w:b/>
                <w:bCs/>
                <w:lang w:val="en-US"/>
              </w:rPr>
              <w:t>Host</w:t>
            </w:r>
          </w:p>
        </w:tc>
        <w:tc>
          <w:tcPr>
            <w:tcW w:w="4560" w:type="dxa"/>
            <w:tcBorders>
              <w:top w:val="single" w:sz="8" w:space="0" w:color="FFFFFF"/>
              <w:left w:val="single" w:sz="8" w:space="0" w:color="FFFFFF"/>
              <w:bottom w:val="single" w:sz="8" w:space="0" w:color="FFFFFF"/>
              <w:right w:val="single" w:sz="8" w:space="0" w:color="FFFFFF"/>
            </w:tcBorders>
            <w:shd w:val="clear" w:color="auto" w:fill="D9D9D9"/>
            <w:tcMar>
              <w:top w:w="87" w:type="dxa"/>
              <w:left w:w="83" w:type="dxa"/>
              <w:bottom w:w="87" w:type="dxa"/>
              <w:right w:w="83" w:type="dxa"/>
            </w:tcMar>
            <w:vAlign w:val="center"/>
            <w:hideMark/>
          </w:tcPr>
          <w:p w14:paraId="15C29EFE" w14:textId="18E80650" w:rsidR="006025EE" w:rsidRPr="00A3127E" w:rsidRDefault="009507CF" w:rsidP="00B1490A">
            <w:r>
              <w:t>Workstation</w:t>
            </w:r>
          </w:p>
        </w:tc>
      </w:tr>
      <w:tr w:rsidR="006025EE" w:rsidRPr="00A3127E" w14:paraId="195812D7" w14:textId="77777777" w:rsidTr="00B1490A">
        <w:trPr>
          <w:trHeight w:val="669"/>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2C5C7849" w14:textId="77777777" w:rsidR="006025EE" w:rsidRPr="00A3127E" w:rsidRDefault="006025EE" w:rsidP="00B1490A">
            <w:r w:rsidRPr="00A3127E">
              <w:rPr>
                <w:b/>
                <w:bCs/>
              </w:rPr>
              <w:t>Beschreibung</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727F511F" w14:textId="2E26BD5C" w:rsidR="006025EE" w:rsidRPr="00A3127E" w:rsidRDefault="005009F9" w:rsidP="00B1490A">
            <w:r>
              <w:t>Der Webse</w:t>
            </w:r>
            <w:r w:rsidR="008B480F">
              <w:t>v</w:t>
            </w:r>
            <w:r w:rsidR="002B78AD">
              <w:t xml:space="preserve">er sollte </w:t>
            </w:r>
            <w:r w:rsidR="0027693B">
              <w:t>den das LA</w:t>
            </w:r>
            <w:r w:rsidR="00103F04">
              <w:t>N bzw. de</w:t>
            </w:r>
            <w:r w:rsidR="00013671">
              <w:t>n</w:t>
            </w:r>
            <w:r w:rsidR="00103F04">
              <w:t xml:space="preserve"> WNC-</w:t>
            </w:r>
            <w:r w:rsidR="002E502A">
              <w:t>0</w:t>
            </w:r>
            <w:r w:rsidR="00103F04">
              <w:t xml:space="preserve">1 </w:t>
            </w:r>
            <w:r w:rsidR="003F5131">
              <w:t>pingen können</w:t>
            </w:r>
          </w:p>
        </w:tc>
      </w:tr>
      <w:tr w:rsidR="006025EE" w:rsidRPr="00A3127E" w14:paraId="7FE520EF" w14:textId="77777777" w:rsidTr="00B1490A">
        <w:trPr>
          <w:trHeight w:val="740"/>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62D79041" w14:textId="77777777" w:rsidR="006025EE" w:rsidRPr="00A3127E" w:rsidRDefault="006025EE" w:rsidP="00B1490A">
            <w:r w:rsidRPr="00A3127E">
              <w:rPr>
                <w:b/>
                <w:bCs/>
              </w:rPr>
              <w:t>Testmethoden</w:t>
            </w:r>
            <w:r w:rsidRPr="00A3127E">
              <w:rPr>
                <w:b/>
                <w:bCs/>
                <w:lang w:val="en-US"/>
              </w:rPr>
              <w:t xml:space="preserve">/ </w:t>
            </w:r>
            <w:proofErr w:type="spellStart"/>
            <w:r w:rsidRPr="00A3127E">
              <w:rPr>
                <w:b/>
                <w:bCs/>
                <w:lang w:val="en-US"/>
              </w:rPr>
              <w:t>Testschritte</w:t>
            </w:r>
            <w:proofErr w:type="spellEnd"/>
          </w:p>
        </w:tc>
        <w:tc>
          <w:tcPr>
            <w:tcW w:w="4560" w:type="dxa"/>
            <w:tcBorders>
              <w:top w:val="single" w:sz="8" w:space="0" w:color="FFFFFF"/>
              <w:left w:val="single" w:sz="8" w:space="0" w:color="FFFFFF"/>
              <w:bottom w:val="single" w:sz="8" w:space="0" w:color="FFFFFF"/>
              <w:right w:val="single" w:sz="8" w:space="0" w:color="FFFFFF"/>
            </w:tcBorders>
            <w:shd w:val="clear" w:color="auto" w:fill="D9D9D9"/>
            <w:tcMar>
              <w:top w:w="87" w:type="dxa"/>
              <w:left w:w="83" w:type="dxa"/>
              <w:bottom w:w="87" w:type="dxa"/>
              <w:right w:w="83" w:type="dxa"/>
            </w:tcMar>
            <w:vAlign w:val="center"/>
            <w:hideMark/>
          </w:tcPr>
          <w:p w14:paraId="02C5F8C4" w14:textId="1F3B4D03" w:rsidR="006025EE" w:rsidRPr="00A3127E" w:rsidRDefault="008807B3" w:rsidP="00B1490A">
            <w:r w:rsidRPr="008B480F">
              <w:t>Damit der Webserver nach aussen kommunizieren kann, muss dem OPT1 die Erlaubnis erteilt werden. In der Firewall dem OPT1 die Erlaubnis geben.</w:t>
            </w:r>
            <w:r w:rsidR="004B382F" w:rsidRPr="004B382F">
              <w:t xml:space="preserve"> Das heisst, wir sollten auch </w:t>
            </w:r>
            <w:r w:rsidR="00F66DCB">
              <w:t>der WNC-</w:t>
            </w:r>
            <w:r w:rsidR="002E502A">
              <w:t>0</w:t>
            </w:r>
            <w:r w:rsidR="00F66DCB">
              <w:t xml:space="preserve">1 mit der IP 10.20.20.10 </w:t>
            </w:r>
            <w:r w:rsidR="004B382F" w:rsidRPr="004B382F">
              <w:t>pingen können. Wenn der Server auch Pakete zurückerhält, sollte er erreichbar sein.</w:t>
            </w:r>
          </w:p>
        </w:tc>
      </w:tr>
      <w:tr w:rsidR="006025EE" w:rsidRPr="00A3127E" w14:paraId="0B1D9ECF" w14:textId="77777777" w:rsidTr="00B1490A">
        <w:trPr>
          <w:trHeight w:val="621"/>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142D77B3" w14:textId="77777777" w:rsidR="006025EE" w:rsidRPr="00A3127E" w:rsidRDefault="006025EE" w:rsidP="00B1490A">
            <w:r w:rsidRPr="00A3127E">
              <w:rPr>
                <w:b/>
                <w:bCs/>
              </w:rPr>
              <w:t>Erwartetes Ergebnis</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2F55D6C9" w14:textId="410636B8" w:rsidR="006025EE" w:rsidRPr="00A3127E" w:rsidRDefault="00392891" w:rsidP="008A4D10">
            <w:pPr>
              <w:keepNext/>
            </w:pPr>
            <w:r w:rsidRPr="00392891">
              <w:t>Der Webserver konnte de</w:t>
            </w:r>
            <w:r w:rsidR="00F66DCB">
              <w:t>n WNC-</w:t>
            </w:r>
            <w:r w:rsidR="002E502A">
              <w:t>0</w:t>
            </w:r>
            <w:r w:rsidR="00F66DCB">
              <w:t>1</w:t>
            </w:r>
            <w:r w:rsidRPr="00392891">
              <w:t xml:space="preserve"> pingen und hat die Pakete erfolgreich empfangen.</w:t>
            </w:r>
          </w:p>
        </w:tc>
      </w:tr>
    </w:tbl>
    <w:p w14:paraId="16A2A722" w14:textId="4AE3E19A" w:rsidR="006025EE" w:rsidRDefault="008A4D10" w:rsidP="008A4D10">
      <w:pPr>
        <w:pStyle w:val="Beschriftung"/>
      </w:pPr>
      <w:bookmarkStart w:id="26" w:name="_Toc168053464"/>
      <w:r>
        <w:t xml:space="preserve">Tabelle </w:t>
      </w:r>
      <w:r w:rsidR="00E4203F">
        <w:fldChar w:fldCharType="begin"/>
      </w:r>
      <w:r w:rsidR="00E4203F">
        <w:instrText xml:space="preserve"> SEQ Tabelle \* ARABIC </w:instrText>
      </w:r>
      <w:r w:rsidR="00E4203F">
        <w:fldChar w:fldCharType="separate"/>
      </w:r>
      <w:r>
        <w:rPr>
          <w:noProof/>
        </w:rPr>
        <w:t>6</w:t>
      </w:r>
      <w:r w:rsidR="00E4203F">
        <w:rPr>
          <w:noProof/>
        </w:rPr>
        <w:fldChar w:fldCharType="end"/>
      </w:r>
      <w:r>
        <w:t>:Test 3</w:t>
      </w:r>
      <w:bookmarkEnd w:id="26"/>
    </w:p>
    <w:p w14:paraId="01073330" w14:textId="77777777" w:rsidR="009C439D" w:rsidRDefault="009C439D" w:rsidP="00A3127E"/>
    <w:tbl>
      <w:tblPr>
        <w:tblW w:w="5980" w:type="dxa"/>
        <w:tblCellMar>
          <w:left w:w="0" w:type="dxa"/>
          <w:right w:w="0" w:type="dxa"/>
        </w:tblCellMar>
        <w:tblLook w:val="04A0" w:firstRow="1" w:lastRow="0" w:firstColumn="1" w:lastColumn="0" w:noHBand="0" w:noVBand="1"/>
      </w:tblPr>
      <w:tblGrid>
        <w:gridCol w:w="1420"/>
        <w:gridCol w:w="4560"/>
      </w:tblGrid>
      <w:tr w:rsidR="00392891" w:rsidRPr="00A3127E" w14:paraId="1BB93C4E" w14:textId="77777777" w:rsidTr="00B1490A">
        <w:trPr>
          <w:trHeight w:val="359"/>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7D611315" w14:textId="77777777" w:rsidR="00392891" w:rsidRPr="00A3127E" w:rsidRDefault="00392891" w:rsidP="00B1490A">
            <w:r w:rsidRPr="00A3127E">
              <w:rPr>
                <w:b/>
                <w:bCs/>
              </w:rPr>
              <w:t>ID</w:t>
            </w:r>
          </w:p>
        </w:tc>
        <w:tc>
          <w:tcPr>
            <w:tcW w:w="456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1025F874" w14:textId="775A665D" w:rsidR="00392891" w:rsidRPr="00A3127E" w:rsidRDefault="00392891" w:rsidP="00B1490A">
            <w:r w:rsidRPr="00A3127E">
              <w:rPr>
                <w:b/>
                <w:bCs/>
              </w:rPr>
              <w:t>T0</w:t>
            </w:r>
            <w:r>
              <w:rPr>
                <w:b/>
                <w:bCs/>
              </w:rPr>
              <w:t>4</w:t>
            </w:r>
          </w:p>
        </w:tc>
      </w:tr>
      <w:tr w:rsidR="00392891" w:rsidRPr="00A3127E" w14:paraId="1415F76E" w14:textId="77777777" w:rsidTr="002A6FA3">
        <w:trPr>
          <w:trHeight w:val="336"/>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2C4B3EB9" w14:textId="77777777" w:rsidR="00392891" w:rsidRPr="00A3127E" w:rsidRDefault="00392891" w:rsidP="00392891">
            <w:r w:rsidRPr="00A3127E">
              <w:rPr>
                <w:b/>
                <w:bCs/>
              </w:rPr>
              <w:t>Testfall</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hideMark/>
          </w:tcPr>
          <w:p w14:paraId="5DB2167F" w14:textId="7FCB6018" w:rsidR="00392891" w:rsidRPr="00A3127E" w:rsidRDefault="002E502A" w:rsidP="00392891">
            <w:r>
              <w:t>Zugang vom LAN auf WAN überprüfen</w:t>
            </w:r>
          </w:p>
        </w:tc>
      </w:tr>
      <w:tr w:rsidR="00392891" w:rsidRPr="00A3127E" w14:paraId="2CF1FAF3" w14:textId="77777777" w:rsidTr="00B1490A">
        <w:trPr>
          <w:trHeight w:val="298"/>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29C20304" w14:textId="77777777" w:rsidR="00392891" w:rsidRPr="00A3127E" w:rsidRDefault="00392891" w:rsidP="00B1490A">
            <w:r w:rsidRPr="00A3127E">
              <w:rPr>
                <w:b/>
                <w:bCs/>
                <w:lang w:val="en-US"/>
              </w:rPr>
              <w:t>Host</w:t>
            </w:r>
          </w:p>
        </w:tc>
        <w:tc>
          <w:tcPr>
            <w:tcW w:w="4560" w:type="dxa"/>
            <w:tcBorders>
              <w:top w:val="single" w:sz="8" w:space="0" w:color="FFFFFF"/>
              <w:left w:val="single" w:sz="8" w:space="0" w:color="FFFFFF"/>
              <w:bottom w:val="single" w:sz="8" w:space="0" w:color="FFFFFF"/>
              <w:right w:val="single" w:sz="8" w:space="0" w:color="FFFFFF"/>
            </w:tcBorders>
            <w:shd w:val="clear" w:color="auto" w:fill="D9D9D9"/>
            <w:tcMar>
              <w:top w:w="87" w:type="dxa"/>
              <w:left w:w="83" w:type="dxa"/>
              <w:bottom w:w="87" w:type="dxa"/>
              <w:right w:w="83" w:type="dxa"/>
            </w:tcMar>
            <w:vAlign w:val="center"/>
            <w:hideMark/>
          </w:tcPr>
          <w:p w14:paraId="12FA71F2" w14:textId="4F07E7A7" w:rsidR="00392891" w:rsidRPr="00A3127E" w:rsidRDefault="009507CF" w:rsidP="00B1490A">
            <w:r>
              <w:t>Workstation</w:t>
            </w:r>
          </w:p>
        </w:tc>
      </w:tr>
      <w:tr w:rsidR="00392891" w:rsidRPr="00A3127E" w14:paraId="7931F800" w14:textId="77777777" w:rsidTr="00B1490A">
        <w:trPr>
          <w:trHeight w:val="669"/>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5A35124B" w14:textId="77777777" w:rsidR="00392891" w:rsidRPr="00A3127E" w:rsidRDefault="00392891" w:rsidP="00B1490A">
            <w:r w:rsidRPr="00A3127E">
              <w:rPr>
                <w:b/>
                <w:bCs/>
              </w:rPr>
              <w:t>Beschreibung</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410BB52B" w14:textId="147B5635" w:rsidR="00392891" w:rsidRPr="00A3127E" w:rsidRDefault="00F1712D" w:rsidP="00B1490A">
            <w:r>
              <w:t xml:space="preserve">Der </w:t>
            </w:r>
            <w:r w:rsidR="002328AB">
              <w:t>WNC-</w:t>
            </w:r>
            <w:r w:rsidR="00A50C57">
              <w:t>0</w:t>
            </w:r>
            <w:r w:rsidR="002328AB">
              <w:t>1 sollte</w:t>
            </w:r>
            <w:r w:rsidR="00DA064D">
              <w:t xml:space="preserve"> den </w:t>
            </w:r>
            <w:r w:rsidR="00255C27">
              <w:t>im CMD mit ping erreichen können.</w:t>
            </w:r>
          </w:p>
        </w:tc>
      </w:tr>
      <w:tr w:rsidR="00392891" w:rsidRPr="00A3127E" w14:paraId="16C7026C" w14:textId="77777777" w:rsidTr="00B1490A">
        <w:trPr>
          <w:trHeight w:val="740"/>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0D041FD9" w14:textId="77777777" w:rsidR="00392891" w:rsidRPr="00A3127E" w:rsidRDefault="00392891" w:rsidP="00B1490A">
            <w:r w:rsidRPr="00A3127E">
              <w:rPr>
                <w:b/>
                <w:bCs/>
              </w:rPr>
              <w:t>Testmethoden</w:t>
            </w:r>
            <w:r w:rsidRPr="00A3127E">
              <w:rPr>
                <w:b/>
                <w:bCs/>
                <w:lang w:val="en-US"/>
              </w:rPr>
              <w:t xml:space="preserve">/ </w:t>
            </w:r>
            <w:proofErr w:type="spellStart"/>
            <w:r w:rsidRPr="00A3127E">
              <w:rPr>
                <w:b/>
                <w:bCs/>
                <w:lang w:val="en-US"/>
              </w:rPr>
              <w:t>Testschritte</w:t>
            </w:r>
            <w:proofErr w:type="spellEnd"/>
          </w:p>
        </w:tc>
        <w:tc>
          <w:tcPr>
            <w:tcW w:w="4560" w:type="dxa"/>
            <w:tcBorders>
              <w:top w:val="single" w:sz="8" w:space="0" w:color="FFFFFF"/>
              <w:left w:val="single" w:sz="8" w:space="0" w:color="FFFFFF"/>
              <w:bottom w:val="single" w:sz="8" w:space="0" w:color="FFFFFF"/>
              <w:right w:val="single" w:sz="8" w:space="0" w:color="FFFFFF"/>
            </w:tcBorders>
            <w:shd w:val="clear" w:color="auto" w:fill="D9D9D9"/>
            <w:tcMar>
              <w:top w:w="87" w:type="dxa"/>
              <w:left w:w="83" w:type="dxa"/>
              <w:bottom w:w="87" w:type="dxa"/>
              <w:right w:w="83" w:type="dxa"/>
            </w:tcMar>
            <w:vAlign w:val="center"/>
            <w:hideMark/>
          </w:tcPr>
          <w:p w14:paraId="72468772" w14:textId="44A96C02" w:rsidR="00392891" w:rsidRPr="00A3127E" w:rsidRDefault="00E71EFB" w:rsidP="00B1490A">
            <w:r w:rsidRPr="00E71EFB">
              <w:t>Beim WNC-01 muss die Firewall geändert werden. Das heisst, man muss ICMP Echo IPv4 hinzufügen, damit der WNC-01 auch den Server pingen kann. Jetzt können wir im CMD den Router mit der IP-Adresse 192.168.0.123 pingen.</w:t>
            </w:r>
          </w:p>
        </w:tc>
      </w:tr>
      <w:tr w:rsidR="00392891" w:rsidRPr="00A3127E" w14:paraId="72A40D1E" w14:textId="77777777" w:rsidTr="00B1490A">
        <w:trPr>
          <w:trHeight w:val="621"/>
        </w:trPr>
        <w:tc>
          <w:tcPr>
            <w:tcW w:w="1420" w:type="dxa"/>
            <w:tcBorders>
              <w:top w:val="single" w:sz="8" w:space="0" w:color="FFFFFF"/>
              <w:left w:val="single" w:sz="8" w:space="0" w:color="FFFFFF"/>
              <w:bottom w:val="single" w:sz="8" w:space="0" w:color="FFFFFF"/>
              <w:right w:val="single" w:sz="8" w:space="0" w:color="FFFFFF"/>
            </w:tcBorders>
            <w:shd w:val="clear" w:color="auto" w:fill="BFBFBF"/>
            <w:tcMar>
              <w:top w:w="87" w:type="dxa"/>
              <w:left w:w="83" w:type="dxa"/>
              <w:bottom w:w="87" w:type="dxa"/>
              <w:right w:w="83" w:type="dxa"/>
            </w:tcMar>
            <w:vAlign w:val="center"/>
            <w:hideMark/>
          </w:tcPr>
          <w:p w14:paraId="6BB4B330" w14:textId="77777777" w:rsidR="00392891" w:rsidRPr="00A3127E" w:rsidRDefault="00392891" w:rsidP="00B1490A">
            <w:r w:rsidRPr="00A3127E">
              <w:rPr>
                <w:b/>
                <w:bCs/>
              </w:rPr>
              <w:t>Erwartetes Ergebnis</w:t>
            </w:r>
          </w:p>
        </w:tc>
        <w:tc>
          <w:tcPr>
            <w:tcW w:w="4560" w:type="dxa"/>
            <w:tcBorders>
              <w:top w:val="single" w:sz="8" w:space="0" w:color="FFFFFF"/>
              <w:left w:val="single" w:sz="8" w:space="0" w:color="FFFFFF"/>
              <w:bottom w:val="single" w:sz="8" w:space="0" w:color="FFFFFF"/>
              <w:right w:val="single" w:sz="8" w:space="0" w:color="FFFFFF"/>
            </w:tcBorders>
            <w:shd w:val="clear" w:color="auto" w:fill="F2F2F2"/>
            <w:tcMar>
              <w:top w:w="87" w:type="dxa"/>
              <w:left w:w="83" w:type="dxa"/>
              <w:bottom w:w="87" w:type="dxa"/>
              <w:right w:w="83" w:type="dxa"/>
            </w:tcMar>
            <w:vAlign w:val="center"/>
            <w:hideMark/>
          </w:tcPr>
          <w:p w14:paraId="0E4B1CFF" w14:textId="6517A6FC" w:rsidR="00392891" w:rsidRPr="00A3127E" w:rsidRDefault="009C439D" w:rsidP="008A4D10">
            <w:pPr>
              <w:keepNext/>
            </w:pPr>
            <w:r w:rsidRPr="009C439D">
              <w:t>Der WNC-01 sollte Pakete vom Router empfangen.</w:t>
            </w:r>
          </w:p>
        </w:tc>
      </w:tr>
    </w:tbl>
    <w:p w14:paraId="29B0C422" w14:textId="7A3A3506" w:rsidR="00392891" w:rsidRDefault="008A4D10" w:rsidP="008A4D10">
      <w:pPr>
        <w:pStyle w:val="Beschriftung"/>
      </w:pPr>
      <w:bookmarkStart w:id="27" w:name="_Toc168053465"/>
      <w:r>
        <w:t xml:space="preserve">Tabelle </w:t>
      </w:r>
      <w:r w:rsidR="00E4203F">
        <w:fldChar w:fldCharType="begin"/>
      </w:r>
      <w:r w:rsidR="00E4203F">
        <w:instrText xml:space="preserve"> SEQ Tabelle \* ARABIC </w:instrText>
      </w:r>
      <w:r w:rsidR="00E4203F">
        <w:fldChar w:fldCharType="separate"/>
      </w:r>
      <w:r>
        <w:rPr>
          <w:noProof/>
        </w:rPr>
        <w:t>7</w:t>
      </w:r>
      <w:r w:rsidR="00E4203F">
        <w:rPr>
          <w:noProof/>
        </w:rPr>
        <w:fldChar w:fldCharType="end"/>
      </w:r>
      <w:r>
        <w:t>: Test 4</w:t>
      </w:r>
      <w:bookmarkEnd w:id="27"/>
    </w:p>
    <w:p w14:paraId="4FF89B82" w14:textId="77777777" w:rsidR="008A4D10" w:rsidRPr="008A4D10" w:rsidRDefault="008A4D10" w:rsidP="008A4D10"/>
    <w:p w14:paraId="6AFE125D" w14:textId="77777777" w:rsidR="00392891" w:rsidRDefault="00392891" w:rsidP="00A3127E"/>
    <w:p w14:paraId="20C4AA8B" w14:textId="74BACCE1" w:rsidR="00A3127E" w:rsidRDefault="00A3127E" w:rsidP="00A3127E">
      <w:pPr>
        <w:pStyle w:val="berschrift2"/>
        <w:rPr>
          <w:lang w:val="en-US"/>
        </w:rPr>
      </w:pPr>
      <w:bookmarkStart w:id="28" w:name="_Toc168053027"/>
      <w:proofErr w:type="spellStart"/>
      <w:r>
        <w:rPr>
          <w:lang w:val="en-US"/>
        </w:rPr>
        <w:lastRenderedPageBreak/>
        <w:t>Testprotokoll</w:t>
      </w:r>
      <w:bookmarkEnd w:id="28"/>
      <w:proofErr w:type="spellEnd"/>
    </w:p>
    <w:tbl>
      <w:tblPr>
        <w:tblW w:w="6600" w:type="dxa"/>
        <w:tblCellMar>
          <w:left w:w="0" w:type="dxa"/>
          <w:right w:w="0" w:type="dxa"/>
        </w:tblCellMar>
        <w:tblLook w:val="04A0" w:firstRow="1" w:lastRow="0" w:firstColumn="1" w:lastColumn="0" w:noHBand="0" w:noVBand="1"/>
      </w:tblPr>
      <w:tblGrid>
        <w:gridCol w:w="885"/>
        <w:gridCol w:w="1127"/>
        <w:gridCol w:w="1469"/>
        <w:gridCol w:w="1610"/>
        <w:gridCol w:w="1509"/>
      </w:tblGrid>
      <w:tr w:rsidR="00A3127E" w:rsidRPr="00A3127E" w14:paraId="06AACF05" w14:textId="77777777" w:rsidTr="002B58C6">
        <w:tc>
          <w:tcPr>
            <w:tcW w:w="885" w:type="dxa"/>
            <w:tcBorders>
              <w:top w:val="single" w:sz="8" w:space="0" w:color="FFFFFF"/>
              <w:left w:val="single" w:sz="8" w:space="0" w:color="FFFFFF"/>
              <w:bottom w:val="single" w:sz="8" w:space="0" w:color="FFFFFF"/>
              <w:right w:val="single" w:sz="8" w:space="0" w:color="FFFFFF"/>
            </w:tcBorders>
            <w:shd w:val="clear" w:color="auto" w:fill="BFBFBF"/>
            <w:tcMar>
              <w:top w:w="15" w:type="dxa"/>
              <w:left w:w="108" w:type="dxa"/>
              <w:bottom w:w="0" w:type="dxa"/>
              <w:right w:w="108" w:type="dxa"/>
            </w:tcMar>
            <w:hideMark/>
          </w:tcPr>
          <w:p w14:paraId="3B13E1D2" w14:textId="77777777" w:rsidR="00A3127E" w:rsidRPr="00A3127E" w:rsidRDefault="00A3127E" w:rsidP="00A3127E">
            <w:r w:rsidRPr="00A3127E">
              <w:rPr>
                <w:b/>
                <w:bCs/>
              </w:rPr>
              <w:t>Nr.</w:t>
            </w:r>
          </w:p>
        </w:tc>
        <w:tc>
          <w:tcPr>
            <w:tcW w:w="1127" w:type="dxa"/>
            <w:tcBorders>
              <w:top w:val="single" w:sz="8" w:space="0" w:color="FFFFFF"/>
              <w:left w:val="single" w:sz="8" w:space="0" w:color="FFFFFF"/>
              <w:bottom w:val="single" w:sz="8" w:space="0" w:color="FFFFFF"/>
              <w:right w:val="single" w:sz="8" w:space="0" w:color="FFFFFF"/>
            </w:tcBorders>
            <w:shd w:val="clear" w:color="auto" w:fill="BFBFBF"/>
            <w:tcMar>
              <w:top w:w="15" w:type="dxa"/>
              <w:left w:w="108" w:type="dxa"/>
              <w:bottom w:w="0" w:type="dxa"/>
              <w:right w:w="108" w:type="dxa"/>
            </w:tcMar>
            <w:hideMark/>
          </w:tcPr>
          <w:p w14:paraId="04CB05B1" w14:textId="77777777" w:rsidR="00A3127E" w:rsidRPr="00A3127E" w:rsidRDefault="00A3127E" w:rsidP="00A3127E">
            <w:r w:rsidRPr="00A3127E">
              <w:rPr>
                <w:b/>
                <w:bCs/>
              </w:rPr>
              <w:t>Person</w:t>
            </w:r>
          </w:p>
        </w:tc>
        <w:tc>
          <w:tcPr>
            <w:tcW w:w="1469" w:type="dxa"/>
            <w:tcBorders>
              <w:top w:val="single" w:sz="8" w:space="0" w:color="FFFFFF"/>
              <w:left w:val="single" w:sz="8" w:space="0" w:color="FFFFFF"/>
              <w:bottom w:val="single" w:sz="8" w:space="0" w:color="FFFFFF"/>
              <w:right w:val="single" w:sz="8" w:space="0" w:color="FFFFFF"/>
            </w:tcBorders>
            <w:shd w:val="clear" w:color="auto" w:fill="BFBFBF"/>
            <w:tcMar>
              <w:top w:w="15" w:type="dxa"/>
              <w:left w:w="108" w:type="dxa"/>
              <w:bottom w:w="0" w:type="dxa"/>
              <w:right w:w="108" w:type="dxa"/>
            </w:tcMar>
            <w:hideMark/>
          </w:tcPr>
          <w:p w14:paraId="7BA606F4" w14:textId="77777777" w:rsidR="00A3127E" w:rsidRPr="00A3127E" w:rsidRDefault="00A3127E" w:rsidP="00A3127E">
            <w:r w:rsidRPr="00A3127E">
              <w:rPr>
                <w:b/>
                <w:bCs/>
              </w:rPr>
              <w:t>Datum</w:t>
            </w:r>
          </w:p>
        </w:tc>
        <w:tc>
          <w:tcPr>
            <w:tcW w:w="1610" w:type="dxa"/>
            <w:tcBorders>
              <w:top w:val="single" w:sz="8" w:space="0" w:color="FFFFFF"/>
              <w:left w:val="single" w:sz="8" w:space="0" w:color="FFFFFF"/>
              <w:bottom w:val="single" w:sz="8" w:space="0" w:color="FFFFFF"/>
              <w:right w:val="single" w:sz="8" w:space="0" w:color="FFFFFF"/>
            </w:tcBorders>
            <w:shd w:val="clear" w:color="auto" w:fill="BFBFBF"/>
            <w:tcMar>
              <w:top w:w="15" w:type="dxa"/>
              <w:left w:w="108" w:type="dxa"/>
              <w:bottom w:w="0" w:type="dxa"/>
              <w:right w:w="108" w:type="dxa"/>
            </w:tcMar>
            <w:hideMark/>
          </w:tcPr>
          <w:p w14:paraId="2B65AC90" w14:textId="77777777" w:rsidR="00A3127E" w:rsidRPr="00A3127E" w:rsidRDefault="00A3127E" w:rsidP="00A3127E">
            <w:proofErr w:type="gramStart"/>
            <w:r w:rsidRPr="00A3127E">
              <w:rPr>
                <w:b/>
                <w:bCs/>
              </w:rPr>
              <w:t>Test Name</w:t>
            </w:r>
            <w:proofErr w:type="gramEnd"/>
          </w:p>
        </w:tc>
        <w:tc>
          <w:tcPr>
            <w:tcW w:w="1509" w:type="dxa"/>
            <w:tcBorders>
              <w:top w:val="single" w:sz="8" w:space="0" w:color="FFFFFF"/>
              <w:left w:val="single" w:sz="8" w:space="0" w:color="FFFFFF"/>
              <w:bottom w:val="single" w:sz="8" w:space="0" w:color="FFFFFF"/>
              <w:right w:val="single" w:sz="8" w:space="0" w:color="FFFFFF"/>
            </w:tcBorders>
            <w:shd w:val="clear" w:color="auto" w:fill="BFBFBF"/>
            <w:tcMar>
              <w:top w:w="15" w:type="dxa"/>
              <w:left w:w="108" w:type="dxa"/>
              <w:bottom w:w="0" w:type="dxa"/>
              <w:right w:w="108" w:type="dxa"/>
            </w:tcMar>
            <w:hideMark/>
          </w:tcPr>
          <w:p w14:paraId="7699D5C5" w14:textId="77777777" w:rsidR="00A3127E" w:rsidRPr="00A3127E" w:rsidRDefault="00A3127E" w:rsidP="00A3127E">
            <w:r w:rsidRPr="00A3127E">
              <w:rPr>
                <w:b/>
                <w:bCs/>
              </w:rPr>
              <w:t>Ergebnis</w:t>
            </w:r>
          </w:p>
        </w:tc>
      </w:tr>
      <w:tr w:rsidR="00A3127E" w:rsidRPr="00A3127E" w14:paraId="36773656" w14:textId="77777777" w:rsidTr="002B58C6">
        <w:tc>
          <w:tcPr>
            <w:tcW w:w="885" w:type="dxa"/>
            <w:tcBorders>
              <w:top w:val="single" w:sz="8" w:space="0" w:color="FFFFFF"/>
              <w:left w:val="single" w:sz="8" w:space="0" w:color="FFFFFF"/>
              <w:bottom w:val="single" w:sz="8" w:space="0" w:color="FFFFFF"/>
              <w:right w:val="single" w:sz="8" w:space="0" w:color="FFFFFF"/>
            </w:tcBorders>
            <w:shd w:val="clear" w:color="auto" w:fill="BFBFBF"/>
            <w:tcMar>
              <w:top w:w="15" w:type="dxa"/>
              <w:left w:w="108" w:type="dxa"/>
              <w:bottom w:w="0" w:type="dxa"/>
              <w:right w:w="108" w:type="dxa"/>
            </w:tcMar>
            <w:hideMark/>
          </w:tcPr>
          <w:p w14:paraId="61D4AE62" w14:textId="77777777" w:rsidR="00A3127E" w:rsidRPr="00A3127E" w:rsidRDefault="00A3127E" w:rsidP="00A3127E">
            <w:r w:rsidRPr="00A3127E">
              <w:rPr>
                <w:b/>
                <w:bCs/>
              </w:rPr>
              <w:t>T01</w:t>
            </w:r>
          </w:p>
        </w:tc>
        <w:tc>
          <w:tcPr>
            <w:tcW w:w="1127" w:type="dxa"/>
            <w:tcBorders>
              <w:top w:val="single" w:sz="8" w:space="0" w:color="FFFFFF"/>
              <w:left w:val="single" w:sz="8" w:space="0" w:color="FFFFFF"/>
              <w:bottom w:val="single" w:sz="8" w:space="0" w:color="FFFFFF"/>
              <w:right w:val="single" w:sz="8" w:space="0" w:color="FFFFFF"/>
            </w:tcBorders>
            <w:shd w:val="clear" w:color="auto" w:fill="F2F2F2"/>
            <w:tcMar>
              <w:top w:w="15" w:type="dxa"/>
              <w:left w:w="108" w:type="dxa"/>
              <w:bottom w:w="0" w:type="dxa"/>
              <w:right w:w="108" w:type="dxa"/>
            </w:tcMar>
            <w:hideMark/>
          </w:tcPr>
          <w:p w14:paraId="3732CEF4" w14:textId="3111D382" w:rsidR="00A3127E" w:rsidRPr="00A3127E" w:rsidRDefault="009350C0" w:rsidP="00A3127E">
            <w:r>
              <w:t>NR</w:t>
            </w:r>
          </w:p>
        </w:tc>
        <w:tc>
          <w:tcPr>
            <w:tcW w:w="1469" w:type="dxa"/>
            <w:tcBorders>
              <w:top w:val="single" w:sz="8" w:space="0" w:color="FFFFFF"/>
              <w:left w:val="single" w:sz="8" w:space="0" w:color="FFFFFF"/>
              <w:bottom w:val="single" w:sz="8" w:space="0" w:color="FFFFFF"/>
              <w:right w:val="single" w:sz="8" w:space="0" w:color="FFFFFF"/>
            </w:tcBorders>
            <w:shd w:val="clear" w:color="auto" w:fill="F2F2F2"/>
            <w:tcMar>
              <w:top w:w="15" w:type="dxa"/>
              <w:left w:w="108" w:type="dxa"/>
              <w:bottom w:w="0" w:type="dxa"/>
              <w:right w:w="108" w:type="dxa"/>
            </w:tcMar>
            <w:hideMark/>
          </w:tcPr>
          <w:p w14:paraId="333A28F4" w14:textId="29F07F10" w:rsidR="00A3127E" w:rsidRPr="00A3127E" w:rsidRDefault="009350C0" w:rsidP="00A3127E">
            <w:r>
              <w:t>3</w:t>
            </w:r>
            <w:r w:rsidR="002E502A">
              <w:t>0</w:t>
            </w:r>
            <w:r w:rsidR="00A3127E" w:rsidRPr="00A3127E">
              <w:t>.0</w:t>
            </w:r>
            <w:r>
              <w:t>5</w:t>
            </w:r>
            <w:r w:rsidR="00A3127E" w:rsidRPr="00A3127E">
              <w:t>.202</w:t>
            </w:r>
            <w:r w:rsidR="00DE3ACF">
              <w:t>4</w:t>
            </w:r>
          </w:p>
        </w:tc>
        <w:tc>
          <w:tcPr>
            <w:tcW w:w="1610" w:type="dxa"/>
            <w:tcBorders>
              <w:top w:val="single" w:sz="8" w:space="0" w:color="FFFFFF"/>
              <w:left w:val="single" w:sz="8" w:space="0" w:color="FFFFFF"/>
              <w:bottom w:val="single" w:sz="8" w:space="0" w:color="FFFFFF"/>
              <w:right w:val="single" w:sz="8" w:space="0" w:color="FFFFFF"/>
            </w:tcBorders>
            <w:shd w:val="clear" w:color="auto" w:fill="F2F2F2"/>
            <w:tcMar>
              <w:top w:w="15" w:type="dxa"/>
              <w:left w:w="108" w:type="dxa"/>
              <w:bottom w:w="0" w:type="dxa"/>
              <w:right w:w="108" w:type="dxa"/>
            </w:tcMar>
            <w:hideMark/>
          </w:tcPr>
          <w:p w14:paraId="5941E8F6" w14:textId="53DA4FBB" w:rsidR="00A3127E" w:rsidRPr="006025EE" w:rsidRDefault="00397215" w:rsidP="007C6E74">
            <w:pPr>
              <w:jc w:val="left"/>
            </w:pPr>
            <w:r>
              <w:t>Zugriff auf die Webseite über das LAN überprüfen</w:t>
            </w:r>
          </w:p>
        </w:tc>
        <w:tc>
          <w:tcPr>
            <w:tcW w:w="1509" w:type="dxa"/>
            <w:tcBorders>
              <w:top w:val="single" w:sz="8" w:space="0" w:color="FFFFFF"/>
              <w:left w:val="single" w:sz="8" w:space="0" w:color="FFFFFF"/>
              <w:bottom w:val="single" w:sz="8" w:space="0" w:color="FFFFFF"/>
              <w:right w:val="single" w:sz="8" w:space="0" w:color="FFFFFF"/>
            </w:tcBorders>
            <w:shd w:val="clear" w:color="auto" w:fill="F2F2F2"/>
            <w:tcMar>
              <w:top w:w="15" w:type="dxa"/>
              <w:left w:w="108" w:type="dxa"/>
              <w:bottom w:w="0" w:type="dxa"/>
              <w:right w:w="108" w:type="dxa"/>
            </w:tcMar>
            <w:hideMark/>
          </w:tcPr>
          <w:p w14:paraId="50931AC7" w14:textId="77777777" w:rsidR="00A3127E" w:rsidRPr="00A3127E" w:rsidRDefault="00A3127E" w:rsidP="00A3127E">
            <w:r w:rsidRPr="00A3127E">
              <w:t>Erfolgreich</w:t>
            </w:r>
          </w:p>
        </w:tc>
      </w:tr>
      <w:tr w:rsidR="00A3127E" w:rsidRPr="00A3127E" w14:paraId="50C90B74" w14:textId="77777777" w:rsidTr="002B58C6">
        <w:tc>
          <w:tcPr>
            <w:tcW w:w="885" w:type="dxa"/>
            <w:tcBorders>
              <w:top w:val="single" w:sz="8" w:space="0" w:color="FFFFFF"/>
              <w:left w:val="single" w:sz="8" w:space="0" w:color="FFFFFF"/>
              <w:bottom w:val="single" w:sz="8" w:space="0" w:color="FFFFFF"/>
              <w:right w:val="single" w:sz="8" w:space="0" w:color="FFFFFF"/>
            </w:tcBorders>
            <w:shd w:val="clear" w:color="auto" w:fill="BFBFBF"/>
            <w:tcMar>
              <w:top w:w="15" w:type="dxa"/>
              <w:left w:w="108" w:type="dxa"/>
              <w:bottom w:w="0" w:type="dxa"/>
              <w:right w:w="108" w:type="dxa"/>
            </w:tcMar>
            <w:hideMark/>
          </w:tcPr>
          <w:p w14:paraId="166C4641" w14:textId="77777777" w:rsidR="00A3127E" w:rsidRPr="00A3127E" w:rsidRDefault="00A3127E" w:rsidP="00A3127E">
            <w:r w:rsidRPr="00A3127E">
              <w:rPr>
                <w:b/>
                <w:bCs/>
              </w:rPr>
              <w:t>T02</w:t>
            </w:r>
          </w:p>
        </w:tc>
        <w:tc>
          <w:tcPr>
            <w:tcW w:w="1127"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52CFEA41" w14:textId="1690FBD9" w:rsidR="00A3127E" w:rsidRPr="00A3127E" w:rsidRDefault="009350C0" w:rsidP="00A3127E">
            <w:r>
              <w:t>NR</w:t>
            </w:r>
          </w:p>
        </w:tc>
        <w:tc>
          <w:tcPr>
            <w:tcW w:w="1469"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0D5A93C3" w14:textId="64CF2255" w:rsidR="00A3127E" w:rsidRPr="00A3127E" w:rsidRDefault="00DE3ACF" w:rsidP="00A3127E">
            <w:r>
              <w:t>3</w:t>
            </w:r>
            <w:r w:rsidR="00E85D19">
              <w:t>1</w:t>
            </w:r>
            <w:r w:rsidR="00A3127E" w:rsidRPr="00A3127E">
              <w:t>.0</w:t>
            </w:r>
            <w:r>
              <w:t>5</w:t>
            </w:r>
            <w:r w:rsidR="00A3127E" w:rsidRPr="00A3127E">
              <w:t>.202</w:t>
            </w:r>
            <w:r>
              <w:t>4</w:t>
            </w:r>
          </w:p>
        </w:tc>
        <w:tc>
          <w:tcPr>
            <w:tcW w:w="161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66E352A4" w14:textId="7542F423" w:rsidR="00A3127E" w:rsidRPr="006025EE" w:rsidRDefault="00397215" w:rsidP="00A3127E">
            <w:r>
              <w:t>Zugriff auf die Webseite über das WAN überprüfen</w:t>
            </w:r>
          </w:p>
        </w:tc>
        <w:tc>
          <w:tcPr>
            <w:tcW w:w="1509"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39E63D43" w14:textId="77777777" w:rsidR="00A3127E" w:rsidRPr="00A3127E" w:rsidRDefault="00A3127E" w:rsidP="00A3127E">
            <w:r w:rsidRPr="00A3127E">
              <w:t>Erfolgreich</w:t>
            </w:r>
          </w:p>
        </w:tc>
      </w:tr>
      <w:tr w:rsidR="00A3127E" w:rsidRPr="00A3127E" w14:paraId="5C336E42" w14:textId="77777777" w:rsidTr="002B58C6">
        <w:tc>
          <w:tcPr>
            <w:tcW w:w="885" w:type="dxa"/>
            <w:tcBorders>
              <w:top w:val="single" w:sz="8" w:space="0" w:color="FFFFFF"/>
              <w:left w:val="single" w:sz="8" w:space="0" w:color="FFFFFF"/>
              <w:bottom w:val="single" w:sz="8" w:space="0" w:color="FFFFFF"/>
              <w:right w:val="single" w:sz="8" w:space="0" w:color="FFFFFF"/>
            </w:tcBorders>
            <w:shd w:val="clear" w:color="auto" w:fill="BFBFBF"/>
            <w:tcMar>
              <w:top w:w="15" w:type="dxa"/>
              <w:left w:w="108" w:type="dxa"/>
              <w:bottom w:w="0" w:type="dxa"/>
              <w:right w:w="108" w:type="dxa"/>
            </w:tcMar>
            <w:hideMark/>
          </w:tcPr>
          <w:p w14:paraId="4BC9525B" w14:textId="77777777" w:rsidR="00A3127E" w:rsidRPr="00A3127E" w:rsidRDefault="00A3127E" w:rsidP="00A3127E">
            <w:r w:rsidRPr="00A3127E">
              <w:rPr>
                <w:b/>
                <w:bCs/>
              </w:rPr>
              <w:t>T03</w:t>
            </w:r>
          </w:p>
        </w:tc>
        <w:tc>
          <w:tcPr>
            <w:tcW w:w="1127" w:type="dxa"/>
            <w:tcBorders>
              <w:top w:val="single" w:sz="8" w:space="0" w:color="FFFFFF"/>
              <w:left w:val="single" w:sz="8" w:space="0" w:color="FFFFFF"/>
              <w:bottom w:val="single" w:sz="8" w:space="0" w:color="FFFFFF"/>
              <w:right w:val="single" w:sz="8" w:space="0" w:color="FFFFFF"/>
            </w:tcBorders>
            <w:shd w:val="clear" w:color="auto" w:fill="F2F2F2"/>
            <w:tcMar>
              <w:top w:w="15" w:type="dxa"/>
              <w:left w:w="108" w:type="dxa"/>
              <w:bottom w:w="0" w:type="dxa"/>
              <w:right w:w="108" w:type="dxa"/>
            </w:tcMar>
            <w:hideMark/>
          </w:tcPr>
          <w:p w14:paraId="05695882" w14:textId="4CDCBDD2" w:rsidR="00A3127E" w:rsidRPr="00A3127E" w:rsidRDefault="009350C0" w:rsidP="00A3127E">
            <w:r>
              <w:t>NR</w:t>
            </w:r>
          </w:p>
        </w:tc>
        <w:tc>
          <w:tcPr>
            <w:tcW w:w="1469" w:type="dxa"/>
            <w:tcBorders>
              <w:top w:val="single" w:sz="8" w:space="0" w:color="FFFFFF"/>
              <w:left w:val="single" w:sz="8" w:space="0" w:color="FFFFFF"/>
              <w:bottom w:val="single" w:sz="8" w:space="0" w:color="FFFFFF"/>
              <w:right w:val="single" w:sz="8" w:space="0" w:color="FFFFFF"/>
            </w:tcBorders>
            <w:shd w:val="clear" w:color="auto" w:fill="F2F2F2"/>
            <w:tcMar>
              <w:top w:w="15" w:type="dxa"/>
              <w:left w:w="108" w:type="dxa"/>
              <w:bottom w:w="0" w:type="dxa"/>
              <w:right w:w="108" w:type="dxa"/>
            </w:tcMar>
            <w:hideMark/>
          </w:tcPr>
          <w:p w14:paraId="357538D6" w14:textId="6C2B1A2B" w:rsidR="00A3127E" w:rsidRPr="00A3127E" w:rsidRDefault="00DE3ACF" w:rsidP="00A3127E">
            <w:r>
              <w:t>3</w:t>
            </w:r>
            <w:r w:rsidR="002E502A">
              <w:t>0</w:t>
            </w:r>
            <w:r w:rsidR="00A3127E" w:rsidRPr="00A3127E">
              <w:t>.0</w:t>
            </w:r>
            <w:r>
              <w:t>5</w:t>
            </w:r>
            <w:r w:rsidR="00A3127E" w:rsidRPr="00A3127E">
              <w:t>.202</w:t>
            </w:r>
            <w:r>
              <w:t>4</w:t>
            </w:r>
          </w:p>
        </w:tc>
        <w:tc>
          <w:tcPr>
            <w:tcW w:w="1610" w:type="dxa"/>
            <w:tcBorders>
              <w:top w:val="single" w:sz="8" w:space="0" w:color="FFFFFF"/>
              <w:left w:val="single" w:sz="8" w:space="0" w:color="FFFFFF"/>
              <w:bottom w:val="single" w:sz="8" w:space="0" w:color="FFFFFF"/>
              <w:right w:val="single" w:sz="8" w:space="0" w:color="FFFFFF"/>
            </w:tcBorders>
            <w:shd w:val="clear" w:color="auto" w:fill="F2F2F2"/>
            <w:tcMar>
              <w:top w:w="15" w:type="dxa"/>
              <w:left w:w="108" w:type="dxa"/>
              <w:bottom w:w="0" w:type="dxa"/>
              <w:right w:w="108" w:type="dxa"/>
            </w:tcMar>
            <w:hideMark/>
          </w:tcPr>
          <w:p w14:paraId="6D1239C3" w14:textId="0EF0A6C8" w:rsidR="00A3127E" w:rsidRPr="006025EE" w:rsidRDefault="00AD4EC5" w:rsidP="00A3127E">
            <w:r>
              <w:t>Zugang vom</w:t>
            </w:r>
            <w:r w:rsidR="00DD0078">
              <w:t xml:space="preserve"> Webserver</w:t>
            </w:r>
            <w:r>
              <w:t xml:space="preserve"> auf LAN überprüf</w:t>
            </w:r>
            <w:r w:rsidR="003800A0">
              <w:t>en</w:t>
            </w:r>
          </w:p>
        </w:tc>
        <w:tc>
          <w:tcPr>
            <w:tcW w:w="1509" w:type="dxa"/>
            <w:tcBorders>
              <w:top w:val="single" w:sz="8" w:space="0" w:color="FFFFFF"/>
              <w:left w:val="single" w:sz="8" w:space="0" w:color="FFFFFF"/>
              <w:bottom w:val="single" w:sz="8" w:space="0" w:color="FFFFFF"/>
              <w:right w:val="single" w:sz="8" w:space="0" w:color="FFFFFF"/>
            </w:tcBorders>
            <w:shd w:val="clear" w:color="auto" w:fill="F2F2F2"/>
            <w:tcMar>
              <w:top w:w="15" w:type="dxa"/>
              <w:left w:w="108" w:type="dxa"/>
              <w:bottom w:w="0" w:type="dxa"/>
              <w:right w:w="108" w:type="dxa"/>
            </w:tcMar>
            <w:hideMark/>
          </w:tcPr>
          <w:p w14:paraId="6F3EEDBD" w14:textId="77777777" w:rsidR="00A3127E" w:rsidRPr="00A3127E" w:rsidRDefault="00A3127E" w:rsidP="00A3127E">
            <w:r w:rsidRPr="00A3127E">
              <w:t>Erfolgreich</w:t>
            </w:r>
          </w:p>
        </w:tc>
      </w:tr>
      <w:tr w:rsidR="00A3127E" w:rsidRPr="00A3127E" w14:paraId="78FB9760" w14:textId="77777777" w:rsidTr="002B58C6">
        <w:tc>
          <w:tcPr>
            <w:tcW w:w="885" w:type="dxa"/>
            <w:tcBorders>
              <w:top w:val="single" w:sz="8" w:space="0" w:color="FFFFFF"/>
              <w:left w:val="single" w:sz="8" w:space="0" w:color="FFFFFF"/>
              <w:bottom w:val="single" w:sz="8" w:space="0" w:color="FFFFFF"/>
              <w:right w:val="single" w:sz="8" w:space="0" w:color="FFFFFF"/>
            </w:tcBorders>
            <w:shd w:val="clear" w:color="auto" w:fill="BFBFBF"/>
            <w:tcMar>
              <w:top w:w="15" w:type="dxa"/>
              <w:left w:w="108" w:type="dxa"/>
              <w:bottom w:w="0" w:type="dxa"/>
              <w:right w:w="108" w:type="dxa"/>
            </w:tcMar>
            <w:hideMark/>
          </w:tcPr>
          <w:p w14:paraId="3C19CAE5" w14:textId="77777777" w:rsidR="00A3127E" w:rsidRPr="00A3127E" w:rsidRDefault="00A3127E" w:rsidP="00A3127E">
            <w:r w:rsidRPr="00A3127E">
              <w:rPr>
                <w:b/>
                <w:bCs/>
              </w:rPr>
              <w:t>T04</w:t>
            </w:r>
          </w:p>
        </w:tc>
        <w:tc>
          <w:tcPr>
            <w:tcW w:w="1127"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448982C4" w14:textId="5532F1BB" w:rsidR="00A3127E" w:rsidRPr="00A3127E" w:rsidRDefault="009350C0" w:rsidP="00A3127E">
            <w:r>
              <w:t>NR</w:t>
            </w:r>
          </w:p>
        </w:tc>
        <w:tc>
          <w:tcPr>
            <w:tcW w:w="1469"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6A6A6F4B" w14:textId="51A61618" w:rsidR="00A3127E" w:rsidRPr="00A3127E" w:rsidRDefault="00DE3ACF" w:rsidP="00A3127E">
            <w:r>
              <w:t>3</w:t>
            </w:r>
            <w:r w:rsidR="0005199E">
              <w:t>1</w:t>
            </w:r>
            <w:r w:rsidR="00A3127E" w:rsidRPr="00A3127E">
              <w:t>.0</w:t>
            </w:r>
            <w:r>
              <w:t>5</w:t>
            </w:r>
            <w:r w:rsidR="00A3127E" w:rsidRPr="00A3127E">
              <w:t>.202</w:t>
            </w:r>
            <w:r>
              <w:t>4</w:t>
            </w:r>
          </w:p>
        </w:tc>
        <w:tc>
          <w:tcPr>
            <w:tcW w:w="161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103C8523" w14:textId="66E8DE7F" w:rsidR="00A3127E" w:rsidRPr="006025EE" w:rsidRDefault="00AB5DCB" w:rsidP="00A3127E">
            <w:r>
              <w:t>Zu</w:t>
            </w:r>
            <w:r w:rsidR="003800A0">
              <w:t>gang vom LAN auf WAN überprüfen</w:t>
            </w:r>
          </w:p>
        </w:tc>
        <w:tc>
          <w:tcPr>
            <w:tcW w:w="1509"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hideMark/>
          </w:tcPr>
          <w:p w14:paraId="454B68AD" w14:textId="77777777" w:rsidR="00A3127E" w:rsidRPr="00A3127E" w:rsidRDefault="00A3127E" w:rsidP="008A4D10">
            <w:pPr>
              <w:keepNext/>
            </w:pPr>
            <w:r w:rsidRPr="00A3127E">
              <w:t>Erfolgreich</w:t>
            </w:r>
          </w:p>
        </w:tc>
      </w:tr>
    </w:tbl>
    <w:p w14:paraId="2DE732E2" w14:textId="7F2D0AC6" w:rsidR="00A3127E" w:rsidRPr="00A3127E" w:rsidRDefault="008A4D10" w:rsidP="008A4D10">
      <w:pPr>
        <w:pStyle w:val="Beschriftung"/>
        <w:rPr>
          <w:lang w:val="en-US"/>
        </w:rPr>
      </w:pPr>
      <w:bookmarkStart w:id="29" w:name="_Toc168053466"/>
      <w:r>
        <w:t xml:space="preserve">Tabelle </w:t>
      </w:r>
      <w:r w:rsidR="00E4203F">
        <w:fldChar w:fldCharType="begin"/>
      </w:r>
      <w:r w:rsidR="00E4203F">
        <w:instrText xml:space="preserve"> SEQ Tabelle \* ARABIC </w:instrText>
      </w:r>
      <w:r w:rsidR="00E4203F">
        <w:fldChar w:fldCharType="separate"/>
      </w:r>
      <w:r>
        <w:rPr>
          <w:noProof/>
        </w:rPr>
        <w:t>8</w:t>
      </w:r>
      <w:r w:rsidR="00E4203F">
        <w:rPr>
          <w:noProof/>
        </w:rPr>
        <w:fldChar w:fldCharType="end"/>
      </w:r>
      <w:r>
        <w:t>: Testprotokoll</w:t>
      </w:r>
      <w:bookmarkEnd w:id="29"/>
    </w:p>
    <w:sectPr w:rsidR="00A3127E" w:rsidRPr="00A3127E" w:rsidSect="00747922">
      <w:headerReference w:type="default" r:id="rId25"/>
      <w:footerReference w:type="default" r:id="rId26"/>
      <w:pgSz w:w="11906" w:h="16838" w:code="9"/>
      <w:pgMar w:top="2268" w:right="1134" w:bottom="1134" w:left="1418" w:header="397"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2CE3C" w14:textId="77777777" w:rsidR="00E4203F" w:rsidRDefault="00E4203F" w:rsidP="00E4787B">
      <w:pPr>
        <w:spacing w:after="0"/>
      </w:pPr>
      <w:r>
        <w:separator/>
      </w:r>
    </w:p>
  </w:endnote>
  <w:endnote w:type="continuationSeparator" w:id="0">
    <w:p w14:paraId="0C040786" w14:textId="77777777" w:rsidR="00E4203F" w:rsidRDefault="00E4203F" w:rsidP="00E4787B">
      <w:pPr>
        <w:spacing w:after="0"/>
      </w:pPr>
      <w:r>
        <w:continuationSeparator/>
      </w:r>
    </w:p>
  </w:endnote>
  <w:endnote w:type="continuationNotice" w:id="1">
    <w:p w14:paraId="77083FCB" w14:textId="77777777" w:rsidR="00E4203F" w:rsidRDefault="00E4203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C13B0"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58240" behindDoc="0" locked="0" layoutInCell="1" allowOverlap="1" wp14:anchorId="194E4300" wp14:editId="6A6D1663">
          <wp:simplePos x="0" y="0"/>
          <wp:positionH relativeFrom="margin">
            <wp:posOffset>0</wp:posOffset>
          </wp:positionH>
          <wp:positionV relativeFrom="paragraph">
            <wp:posOffset>-135890</wp:posOffset>
          </wp:positionV>
          <wp:extent cx="1337945" cy="29210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E2792" w14:textId="77777777" w:rsidR="00E4203F" w:rsidRDefault="00E4203F" w:rsidP="00E4787B">
      <w:pPr>
        <w:spacing w:after="0"/>
      </w:pPr>
      <w:r>
        <w:separator/>
      </w:r>
    </w:p>
  </w:footnote>
  <w:footnote w:type="continuationSeparator" w:id="0">
    <w:p w14:paraId="5BD0EF3B" w14:textId="77777777" w:rsidR="00E4203F" w:rsidRDefault="00E4203F" w:rsidP="00E4787B">
      <w:pPr>
        <w:spacing w:after="0"/>
      </w:pPr>
      <w:r>
        <w:continuationSeparator/>
      </w:r>
    </w:p>
  </w:footnote>
  <w:footnote w:type="continuationNotice" w:id="1">
    <w:p w14:paraId="545E1059" w14:textId="77777777" w:rsidR="00E4203F" w:rsidRDefault="00E4203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3B57D" w14:textId="15D4F292" w:rsidR="00685E9E" w:rsidRPr="00BC384F" w:rsidRDefault="00685E9E" w:rsidP="00685E9E">
    <w:pPr>
      <w:pStyle w:val="Kopfzeile"/>
      <w:tabs>
        <w:tab w:val="clear" w:pos="4536"/>
        <w:tab w:val="clear" w:pos="9072"/>
        <w:tab w:val="left" w:pos="7200"/>
      </w:tabs>
      <w:spacing w:before="480" w:after="360"/>
      <w:rPr>
        <w:rFonts w:cs="Arial"/>
        <w:b/>
      </w:rPr>
    </w:pPr>
    <w:bookmarkStart w:id="30" w:name="_Hlk40257122"/>
    <w:bookmarkStart w:id="31" w:name="_Hlk40257123"/>
    <w:bookmarkStart w:id="32" w:name="_Hlk40257270"/>
    <w:bookmarkStart w:id="33" w:name="_Hlk40257271"/>
    <w:bookmarkStart w:id="34" w:name="_Hlk40257392"/>
    <w:bookmarkStart w:id="35" w:name="_Hlk40257393"/>
    <w:bookmarkStart w:id="36" w:name="_Hlk40257546"/>
    <w:bookmarkStart w:id="37" w:name="_Hlk40257547"/>
    <w:bookmarkStart w:id="38" w:name="_Hlk40257901"/>
    <w:bookmarkStart w:id="39" w:name="_Hlk40257902"/>
    <w:bookmarkStart w:id="40" w:name="_Hlk40258140"/>
    <w:bookmarkStart w:id="41" w:name="_Hlk40258141"/>
    <w:bookmarkStart w:id="42" w:name="_Hlk40258262"/>
    <w:bookmarkStart w:id="43" w:name="_Hlk40258263"/>
    <w:bookmarkStart w:id="44" w:name="_Hlk40258397"/>
    <w:bookmarkStart w:id="45" w:name="_Hlk40258398"/>
    <w:bookmarkStart w:id="46" w:name="_Hlk40258402"/>
    <w:bookmarkStart w:id="47" w:name="_Hlk40258403"/>
    <w:bookmarkStart w:id="48" w:name="_Hlk40258441"/>
    <w:bookmarkStart w:id="49" w:name="_Hlk40258442"/>
    <w:r>
      <w:rPr>
        <w:noProof/>
      </w:rPr>
      <w:drawing>
        <wp:anchor distT="0" distB="0" distL="114300" distR="114300" simplePos="0" relativeHeight="251658241" behindDoc="0" locked="0" layoutInCell="1" allowOverlap="1" wp14:anchorId="108869C5" wp14:editId="5C4E6B87">
          <wp:simplePos x="0" y="0"/>
          <wp:positionH relativeFrom="margin">
            <wp:align>right</wp:align>
          </wp:positionH>
          <wp:positionV relativeFrom="paragraph">
            <wp:posOffset>314960</wp:posOffset>
          </wp:positionV>
          <wp:extent cx="1897380" cy="401884"/>
          <wp:effectExtent l="0" t="0" r="0" b="0"/>
          <wp:wrapNone/>
          <wp:docPr id="3" name="Grafik 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A black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68337C">
          <w:rPr>
            <w:rFonts w:cs="Arial"/>
            <w:b/>
          </w:rPr>
          <w:t>DMZ</w:t>
        </w:r>
      </w:sdtContent>
    </w:sdt>
  </w:p>
  <w:p w14:paraId="2326549A" w14:textId="77777777" w:rsidR="00685E9E" w:rsidRPr="004A71A0" w:rsidRDefault="00685E9E" w:rsidP="00685E9E">
    <w:pPr>
      <w:pStyle w:val="Kopfzeile"/>
      <w:pBdr>
        <w:bottom w:val="single" w:sz="4" w:space="0" w:color="000000" w:themeColor="text1"/>
      </w:pBdr>
      <w:tabs>
        <w:tab w:val="clear" w:pos="4536"/>
        <w:tab w:val="clear" w:pos="9072"/>
        <w:tab w:val="center" w:pos="4678"/>
        <w:tab w:val="right" w:pos="9356"/>
      </w:tabs>
      <w:spacing w:line="360" w:lineRule="auto"/>
    </w:pPr>
    <w:r>
      <w:rPr>
        <w:rFonts w:cs="Arial"/>
        <w:b/>
        <w:sz w:val="20"/>
        <w:szCs w:val="20"/>
      </w:rPr>
      <w:t xml:space="preserve">Netzwerk mit </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Pr>
        <w:rFonts w:cs="Arial"/>
        <w:b/>
        <w:sz w:val="20"/>
        <w:szCs w:val="20"/>
      </w:rPr>
      <w:t>Firewall einrichten</w:t>
    </w:r>
  </w:p>
  <w:p w14:paraId="5BB28999" w14:textId="77777777" w:rsidR="00685E9E" w:rsidRDefault="00685E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5CB5"/>
    <w:multiLevelType w:val="hybridMultilevel"/>
    <w:tmpl w:val="5D561A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A9074DC"/>
    <w:multiLevelType w:val="hybridMultilevel"/>
    <w:tmpl w:val="C9E84D36"/>
    <w:lvl w:ilvl="0" w:tplc="B9B6F036">
      <w:start w:val="1"/>
      <w:numFmt w:val="bullet"/>
      <w:lvlText w:val=""/>
      <w:lvlJc w:val="left"/>
      <w:pPr>
        <w:ind w:left="720" w:hanging="360"/>
      </w:pPr>
      <w:rPr>
        <w:rFonts w:ascii="Symbol" w:hAnsi="Symbol" w:hint="default"/>
        <w:sz w:val="22"/>
        <w:szCs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F44F06"/>
    <w:multiLevelType w:val="hybridMultilevel"/>
    <w:tmpl w:val="E1B2E5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0468F6"/>
    <w:multiLevelType w:val="hybridMultilevel"/>
    <w:tmpl w:val="E1F4D2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7467D63"/>
    <w:multiLevelType w:val="hybridMultilevel"/>
    <w:tmpl w:val="0FD0FE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D73957"/>
    <w:multiLevelType w:val="hybridMultilevel"/>
    <w:tmpl w:val="1C96FF4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7" w15:restartNumberingAfterBreak="0">
    <w:nsid w:val="19C256F0"/>
    <w:multiLevelType w:val="hybridMultilevel"/>
    <w:tmpl w:val="82567E9C"/>
    <w:lvl w:ilvl="0" w:tplc="20000001">
      <w:start w:val="1"/>
      <w:numFmt w:val="bullet"/>
      <w:lvlText w:val=""/>
      <w:lvlJc w:val="left"/>
      <w:pPr>
        <w:ind w:left="783" w:hanging="360"/>
      </w:pPr>
      <w:rPr>
        <w:rFonts w:ascii="Symbol" w:hAnsi="Symbol" w:hint="default"/>
      </w:rPr>
    </w:lvl>
    <w:lvl w:ilvl="1" w:tplc="20000003" w:tentative="1">
      <w:start w:val="1"/>
      <w:numFmt w:val="bullet"/>
      <w:lvlText w:val="o"/>
      <w:lvlJc w:val="left"/>
      <w:pPr>
        <w:ind w:left="1503" w:hanging="360"/>
      </w:pPr>
      <w:rPr>
        <w:rFonts w:ascii="Courier New" w:hAnsi="Courier New" w:cs="Courier New" w:hint="default"/>
      </w:rPr>
    </w:lvl>
    <w:lvl w:ilvl="2" w:tplc="20000005" w:tentative="1">
      <w:start w:val="1"/>
      <w:numFmt w:val="bullet"/>
      <w:lvlText w:val=""/>
      <w:lvlJc w:val="left"/>
      <w:pPr>
        <w:ind w:left="2223" w:hanging="360"/>
      </w:pPr>
      <w:rPr>
        <w:rFonts w:ascii="Wingdings" w:hAnsi="Wingdings" w:hint="default"/>
      </w:rPr>
    </w:lvl>
    <w:lvl w:ilvl="3" w:tplc="20000001" w:tentative="1">
      <w:start w:val="1"/>
      <w:numFmt w:val="bullet"/>
      <w:lvlText w:val=""/>
      <w:lvlJc w:val="left"/>
      <w:pPr>
        <w:ind w:left="2943" w:hanging="360"/>
      </w:pPr>
      <w:rPr>
        <w:rFonts w:ascii="Symbol" w:hAnsi="Symbol" w:hint="default"/>
      </w:rPr>
    </w:lvl>
    <w:lvl w:ilvl="4" w:tplc="20000003" w:tentative="1">
      <w:start w:val="1"/>
      <w:numFmt w:val="bullet"/>
      <w:lvlText w:val="o"/>
      <w:lvlJc w:val="left"/>
      <w:pPr>
        <w:ind w:left="3663" w:hanging="360"/>
      </w:pPr>
      <w:rPr>
        <w:rFonts w:ascii="Courier New" w:hAnsi="Courier New" w:cs="Courier New" w:hint="default"/>
      </w:rPr>
    </w:lvl>
    <w:lvl w:ilvl="5" w:tplc="20000005" w:tentative="1">
      <w:start w:val="1"/>
      <w:numFmt w:val="bullet"/>
      <w:lvlText w:val=""/>
      <w:lvlJc w:val="left"/>
      <w:pPr>
        <w:ind w:left="4383" w:hanging="360"/>
      </w:pPr>
      <w:rPr>
        <w:rFonts w:ascii="Wingdings" w:hAnsi="Wingdings" w:hint="default"/>
      </w:rPr>
    </w:lvl>
    <w:lvl w:ilvl="6" w:tplc="20000001" w:tentative="1">
      <w:start w:val="1"/>
      <w:numFmt w:val="bullet"/>
      <w:lvlText w:val=""/>
      <w:lvlJc w:val="left"/>
      <w:pPr>
        <w:ind w:left="5103" w:hanging="360"/>
      </w:pPr>
      <w:rPr>
        <w:rFonts w:ascii="Symbol" w:hAnsi="Symbol" w:hint="default"/>
      </w:rPr>
    </w:lvl>
    <w:lvl w:ilvl="7" w:tplc="20000003" w:tentative="1">
      <w:start w:val="1"/>
      <w:numFmt w:val="bullet"/>
      <w:lvlText w:val="o"/>
      <w:lvlJc w:val="left"/>
      <w:pPr>
        <w:ind w:left="5823" w:hanging="360"/>
      </w:pPr>
      <w:rPr>
        <w:rFonts w:ascii="Courier New" w:hAnsi="Courier New" w:cs="Courier New" w:hint="default"/>
      </w:rPr>
    </w:lvl>
    <w:lvl w:ilvl="8" w:tplc="20000005" w:tentative="1">
      <w:start w:val="1"/>
      <w:numFmt w:val="bullet"/>
      <w:lvlText w:val=""/>
      <w:lvlJc w:val="left"/>
      <w:pPr>
        <w:ind w:left="6543" w:hanging="360"/>
      </w:pPr>
      <w:rPr>
        <w:rFonts w:ascii="Wingdings" w:hAnsi="Wingdings" w:hint="default"/>
      </w:rPr>
    </w:lvl>
  </w:abstractNum>
  <w:abstractNum w:abstractNumId="8" w15:restartNumberingAfterBreak="0">
    <w:nsid w:val="1FFE792B"/>
    <w:multiLevelType w:val="hybridMultilevel"/>
    <w:tmpl w:val="8A7C36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8C55259"/>
    <w:multiLevelType w:val="hybridMultilevel"/>
    <w:tmpl w:val="D9BA50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9F95E4B"/>
    <w:multiLevelType w:val="hybridMultilevel"/>
    <w:tmpl w:val="6A967792"/>
    <w:lvl w:ilvl="0" w:tplc="20000001">
      <w:start w:val="1"/>
      <w:numFmt w:val="bullet"/>
      <w:lvlText w:val=""/>
      <w:lvlJc w:val="left"/>
      <w:pPr>
        <w:ind w:left="2061" w:hanging="360"/>
      </w:pPr>
      <w:rPr>
        <w:rFonts w:ascii="Symbol" w:hAnsi="Symbol" w:hint="default"/>
      </w:rPr>
    </w:lvl>
    <w:lvl w:ilvl="1" w:tplc="20000003" w:tentative="1">
      <w:start w:val="1"/>
      <w:numFmt w:val="bullet"/>
      <w:lvlText w:val="o"/>
      <w:lvlJc w:val="left"/>
      <w:pPr>
        <w:ind w:left="2781" w:hanging="360"/>
      </w:pPr>
      <w:rPr>
        <w:rFonts w:ascii="Courier New" w:hAnsi="Courier New" w:cs="Courier New" w:hint="default"/>
      </w:rPr>
    </w:lvl>
    <w:lvl w:ilvl="2" w:tplc="20000005" w:tentative="1">
      <w:start w:val="1"/>
      <w:numFmt w:val="bullet"/>
      <w:lvlText w:val=""/>
      <w:lvlJc w:val="left"/>
      <w:pPr>
        <w:ind w:left="3501" w:hanging="360"/>
      </w:pPr>
      <w:rPr>
        <w:rFonts w:ascii="Wingdings" w:hAnsi="Wingdings" w:hint="default"/>
      </w:rPr>
    </w:lvl>
    <w:lvl w:ilvl="3" w:tplc="20000001" w:tentative="1">
      <w:start w:val="1"/>
      <w:numFmt w:val="bullet"/>
      <w:lvlText w:val=""/>
      <w:lvlJc w:val="left"/>
      <w:pPr>
        <w:ind w:left="4221" w:hanging="360"/>
      </w:pPr>
      <w:rPr>
        <w:rFonts w:ascii="Symbol" w:hAnsi="Symbol" w:hint="default"/>
      </w:rPr>
    </w:lvl>
    <w:lvl w:ilvl="4" w:tplc="20000003" w:tentative="1">
      <w:start w:val="1"/>
      <w:numFmt w:val="bullet"/>
      <w:lvlText w:val="o"/>
      <w:lvlJc w:val="left"/>
      <w:pPr>
        <w:ind w:left="4941" w:hanging="360"/>
      </w:pPr>
      <w:rPr>
        <w:rFonts w:ascii="Courier New" w:hAnsi="Courier New" w:cs="Courier New" w:hint="default"/>
      </w:rPr>
    </w:lvl>
    <w:lvl w:ilvl="5" w:tplc="20000005" w:tentative="1">
      <w:start w:val="1"/>
      <w:numFmt w:val="bullet"/>
      <w:lvlText w:val=""/>
      <w:lvlJc w:val="left"/>
      <w:pPr>
        <w:ind w:left="5661" w:hanging="360"/>
      </w:pPr>
      <w:rPr>
        <w:rFonts w:ascii="Wingdings" w:hAnsi="Wingdings" w:hint="default"/>
      </w:rPr>
    </w:lvl>
    <w:lvl w:ilvl="6" w:tplc="20000001" w:tentative="1">
      <w:start w:val="1"/>
      <w:numFmt w:val="bullet"/>
      <w:lvlText w:val=""/>
      <w:lvlJc w:val="left"/>
      <w:pPr>
        <w:ind w:left="6381" w:hanging="360"/>
      </w:pPr>
      <w:rPr>
        <w:rFonts w:ascii="Symbol" w:hAnsi="Symbol" w:hint="default"/>
      </w:rPr>
    </w:lvl>
    <w:lvl w:ilvl="7" w:tplc="20000003" w:tentative="1">
      <w:start w:val="1"/>
      <w:numFmt w:val="bullet"/>
      <w:lvlText w:val="o"/>
      <w:lvlJc w:val="left"/>
      <w:pPr>
        <w:ind w:left="7101" w:hanging="360"/>
      </w:pPr>
      <w:rPr>
        <w:rFonts w:ascii="Courier New" w:hAnsi="Courier New" w:cs="Courier New" w:hint="default"/>
      </w:rPr>
    </w:lvl>
    <w:lvl w:ilvl="8" w:tplc="20000005" w:tentative="1">
      <w:start w:val="1"/>
      <w:numFmt w:val="bullet"/>
      <w:lvlText w:val=""/>
      <w:lvlJc w:val="left"/>
      <w:pPr>
        <w:ind w:left="7821" w:hanging="360"/>
      </w:pPr>
      <w:rPr>
        <w:rFonts w:ascii="Wingdings" w:hAnsi="Wingdings" w:hint="default"/>
      </w:rPr>
    </w:lvl>
  </w:abstractNum>
  <w:abstractNum w:abstractNumId="13" w15:restartNumberingAfterBreak="0">
    <w:nsid w:val="31D458DA"/>
    <w:multiLevelType w:val="hybridMultilevel"/>
    <w:tmpl w:val="C568D3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56F1436"/>
    <w:multiLevelType w:val="hybridMultilevel"/>
    <w:tmpl w:val="0D26CF50"/>
    <w:lvl w:ilvl="0" w:tplc="B9B6F036">
      <w:start w:val="1"/>
      <w:numFmt w:val="bullet"/>
      <w:lvlText w:val=""/>
      <w:lvlJc w:val="left"/>
      <w:pPr>
        <w:ind w:left="720" w:hanging="360"/>
      </w:pPr>
      <w:rPr>
        <w:rFonts w:ascii="Symbol" w:hAnsi="Symbol" w:hint="default"/>
        <w:sz w:val="22"/>
        <w:szCs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95F2323"/>
    <w:multiLevelType w:val="hybridMultilevel"/>
    <w:tmpl w:val="7BA03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65F20"/>
    <w:multiLevelType w:val="hybridMultilevel"/>
    <w:tmpl w:val="9516E74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CB10D46"/>
    <w:multiLevelType w:val="hybridMultilevel"/>
    <w:tmpl w:val="9C82A140"/>
    <w:lvl w:ilvl="0" w:tplc="2000000F">
      <w:start w:val="1"/>
      <w:numFmt w:val="decimal"/>
      <w:lvlText w:val="%1."/>
      <w:lvlJc w:val="left"/>
      <w:pPr>
        <w:ind w:left="720" w:hanging="360"/>
      </w:pPr>
    </w:lvl>
    <w:lvl w:ilvl="1" w:tplc="20000003">
      <w:start w:val="1"/>
      <w:numFmt w:val="bullet"/>
      <w:lvlText w:val="o"/>
      <w:lvlJc w:val="left"/>
      <w:pPr>
        <w:ind w:left="1440" w:hanging="360"/>
      </w:pPr>
      <w:rPr>
        <w:rFonts w:ascii="Courier New" w:hAnsi="Courier New" w:cs="Courier New" w:hint="default"/>
      </w:r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CB11304"/>
    <w:multiLevelType w:val="hybridMultilevel"/>
    <w:tmpl w:val="853846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E6F5F35"/>
    <w:multiLevelType w:val="hybridMultilevel"/>
    <w:tmpl w:val="7E0C1E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E9B7133"/>
    <w:multiLevelType w:val="hybridMultilevel"/>
    <w:tmpl w:val="A12482A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6B43978"/>
    <w:multiLevelType w:val="hybridMultilevel"/>
    <w:tmpl w:val="BBC89FD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2" w15:restartNumberingAfterBreak="0">
    <w:nsid w:val="4823294D"/>
    <w:multiLevelType w:val="hybridMultilevel"/>
    <w:tmpl w:val="4B1E335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9A16FE3"/>
    <w:multiLevelType w:val="hybridMultilevel"/>
    <w:tmpl w:val="62607FF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A891BAC"/>
    <w:multiLevelType w:val="multilevel"/>
    <w:tmpl w:val="D85E2A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BE26DC4"/>
    <w:multiLevelType w:val="hybridMultilevel"/>
    <w:tmpl w:val="9E269B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DE370B"/>
    <w:multiLevelType w:val="hybridMultilevel"/>
    <w:tmpl w:val="9926BA26"/>
    <w:lvl w:ilvl="0" w:tplc="B9B6F036">
      <w:start w:val="1"/>
      <w:numFmt w:val="bullet"/>
      <w:lvlText w:val=""/>
      <w:lvlJc w:val="left"/>
      <w:pPr>
        <w:ind w:left="720" w:hanging="360"/>
      </w:pPr>
      <w:rPr>
        <w:rFonts w:ascii="Symbol" w:hAnsi="Symbol" w:hint="default"/>
        <w:sz w:val="22"/>
        <w:szCs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DFB5CA2"/>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02F631E"/>
    <w:multiLevelType w:val="hybridMultilevel"/>
    <w:tmpl w:val="94EA4586"/>
    <w:lvl w:ilvl="0" w:tplc="B9B6F036">
      <w:start w:val="1"/>
      <w:numFmt w:val="bullet"/>
      <w:lvlText w:val=""/>
      <w:lvlJc w:val="left"/>
      <w:pPr>
        <w:ind w:left="720" w:hanging="360"/>
      </w:pPr>
      <w:rPr>
        <w:rFonts w:ascii="Symbol" w:hAnsi="Symbol" w:hint="default"/>
        <w:sz w:val="22"/>
        <w:szCs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EE24C04"/>
    <w:multiLevelType w:val="hybridMultilevel"/>
    <w:tmpl w:val="E2F8DFAA"/>
    <w:lvl w:ilvl="0" w:tplc="B9B6F036">
      <w:start w:val="1"/>
      <w:numFmt w:val="bullet"/>
      <w:lvlText w:val=""/>
      <w:lvlJc w:val="left"/>
      <w:pPr>
        <w:ind w:left="720" w:hanging="360"/>
      </w:pPr>
      <w:rPr>
        <w:rFonts w:ascii="Symbol" w:hAnsi="Symbol" w:hint="default"/>
        <w:sz w:val="22"/>
        <w:szCs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5443406"/>
    <w:multiLevelType w:val="hybridMultilevel"/>
    <w:tmpl w:val="135639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CB401EC"/>
    <w:multiLevelType w:val="hybridMultilevel"/>
    <w:tmpl w:val="EBA231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E184B4D"/>
    <w:multiLevelType w:val="hybridMultilevel"/>
    <w:tmpl w:val="3BF23A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FD74EB7"/>
    <w:multiLevelType w:val="hybridMultilevel"/>
    <w:tmpl w:val="7C4833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2C66690"/>
    <w:multiLevelType w:val="hybridMultilevel"/>
    <w:tmpl w:val="CD5A8D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4C1665B"/>
    <w:multiLevelType w:val="hybridMultilevel"/>
    <w:tmpl w:val="032031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B35065A"/>
    <w:multiLevelType w:val="hybridMultilevel"/>
    <w:tmpl w:val="BD10AF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B425746"/>
    <w:multiLevelType w:val="hybridMultilevel"/>
    <w:tmpl w:val="A7A4D4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2"/>
  </w:num>
  <w:num w:numId="4">
    <w:abstractNumId w:val="10"/>
  </w:num>
  <w:num w:numId="5">
    <w:abstractNumId w:val="29"/>
  </w:num>
  <w:num w:numId="6">
    <w:abstractNumId w:val="30"/>
  </w:num>
  <w:num w:numId="7">
    <w:abstractNumId w:val="38"/>
  </w:num>
  <w:num w:numId="8">
    <w:abstractNumId w:val="4"/>
  </w:num>
  <w:num w:numId="9">
    <w:abstractNumId w:val="41"/>
  </w:num>
  <w:num w:numId="10">
    <w:abstractNumId w:val="19"/>
  </w:num>
  <w:num w:numId="11">
    <w:abstractNumId w:val="11"/>
  </w:num>
  <w:num w:numId="12">
    <w:abstractNumId w:val="14"/>
  </w:num>
  <w:num w:numId="13">
    <w:abstractNumId w:val="0"/>
  </w:num>
  <w:num w:numId="14">
    <w:abstractNumId w:val="26"/>
  </w:num>
  <w:num w:numId="15">
    <w:abstractNumId w:val="28"/>
  </w:num>
  <w:num w:numId="16">
    <w:abstractNumId w:val="31"/>
  </w:num>
  <w:num w:numId="17">
    <w:abstractNumId w:val="1"/>
  </w:num>
  <w:num w:numId="18">
    <w:abstractNumId w:val="7"/>
  </w:num>
  <w:num w:numId="19">
    <w:abstractNumId w:val="20"/>
  </w:num>
  <w:num w:numId="20">
    <w:abstractNumId w:val="25"/>
  </w:num>
  <w:num w:numId="21">
    <w:abstractNumId w:val="13"/>
  </w:num>
  <w:num w:numId="22">
    <w:abstractNumId w:val="18"/>
  </w:num>
  <w:num w:numId="23">
    <w:abstractNumId w:val="22"/>
  </w:num>
  <w:num w:numId="24">
    <w:abstractNumId w:val="17"/>
  </w:num>
  <w:num w:numId="25">
    <w:abstractNumId w:val="24"/>
  </w:num>
  <w:num w:numId="26">
    <w:abstractNumId w:val="8"/>
  </w:num>
  <w:num w:numId="27">
    <w:abstractNumId w:val="21"/>
  </w:num>
  <w:num w:numId="28">
    <w:abstractNumId w:val="2"/>
  </w:num>
  <w:num w:numId="29">
    <w:abstractNumId w:val="23"/>
  </w:num>
  <w:num w:numId="30">
    <w:abstractNumId w:val="12"/>
  </w:num>
  <w:num w:numId="31">
    <w:abstractNumId w:val="35"/>
  </w:num>
  <w:num w:numId="32">
    <w:abstractNumId w:val="16"/>
  </w:num>
  <w:num w:numId="33">
    <w:abstractNumId w:val="34"/>
  </w:num>
  <w:num w:numId="34">
    <w:abstractNumId w:val="5"/>
  </w:num>
  <w:num w:numId="35">
    <w:abstractNumId w:val="39"/>
  </w:num>
  <w:num w:numId="36">
    <w:abstractNumId w:val="40"/>
  </w:num>
  <w:num w:numId="37">
    <w:abstractNumId w:val="33"/>
  </w:num>
  <w:num w:numId="38">
    <w:abstractNumId w:val="3"/>
  </w:num>
  <w:num w:numId="39">
    <w:abstractNumId w:val="6"/>
  </w:num>
  <w:num w:numId="40">
    <w:abstractNumId w:val="37"/>
  </w:num>
  <w:num w:numId="41">
    <w:abstractNumId w:val="15"/>
  </w:num>
  <w:num w:numId="42">
    <w:abstractNumId w:val="36"/>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4"/>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5B5"/>
    <w:rsid w:val="000010C9"/>
    <w:rsid w:val="0000392F"/>
    <w:rsid w:val="00003E01"/>
    <w:rsid w:val="000040C9"/>
    <w:rsid w:val="00004C86"/>
    <w:rsid w:val="00006067"/>
    <w:rsid w:val="000106B3"/>
    <w:rsid w:val="0001114F"/>
    <w:rsid w:val="00011224"/>
    <w:rsid w:val="00011E06"/>
    <w:rsid w:val="00013671"/>
    <w:rsid w:val="00014A29"/>
    <w:rsid w:val="00020552"/>
    <w:rsid w:val="0002205B"/>
    <w:rsid w:val="00025A34"/>
    <w:rsid w:val="00034B2F"/>
    <w:rsid w:val="0004195B"/>
    <w:rsid w:val="00041D8B"/>
    <w:rsid w:val="0004317B"/>
    <w:rsid w:val="000437B3"/>
    <w:rsid w:val="000448F2"/>
    <w:rsid w:val="00044CE2"/>
    <w:rsid w:val="00045F82"/>
    <w:rsid w:val="00046773"/>
    <w:rsid w:val="000471C0"/>
    <w:rsid w:val="000471E7"/>
    <w:rsid w:val="00051419"/>
    <w:rsid w:val="0005199E"/>
    <w:rsid w:val="000529BA"/>
    <w:rsid w:val="00054050"/>
    <w:rsid w:val="00054827"/>
    <w:rsid w:val="00054A05"/>
    <w:rsid w:val="0005799C"/>
    <w:rsid w:val="000615F6"/>
    <w:rsid w:val="00061C65"/>
    <w:rsid w:val="00063899"/>
    <w:rsid w:val="00064006"/>
    <w:rsid w:val="00064036"/>
    <w:rsid w:val="000643FE"/>
    <w:rsid w:val="00064D47"/>
    <w:rsid w:val="00065F74"/>
    <w:rsid w:val="0006650D"/>
    <w:rsid w:val="00071097"/>
    <w:rsid w:val="0007133A"/>
    <w:rsid w:val="00071A0B"/>
    <w:rsid w:val="000748F2"/>
    <w:rsid w:val="00075549"/>
    <w:rsid w:val="00075A97"/>
    <w:rsid w:val="00075E3E"/>
    <w:rsid w:val="00077284"/>
    <w:rsid w:val="0008096E"/>
    <w:rsid w:val="00081F7A"/>
    <w:rsid w:val="00082516"/>
    <w:rsid w:val="00082F8D"/>
    <w:rsid w:val="0008315B"/>
    <w:rsid w:val="000831DB"/>
    <w:rsid w:val="00083534"/>
    <w:rsid w:val="00085144"/>
    <w:rsid w:val="00085395"/>
    <w:rsid w:val="000854E2"/>
    <w:rsid w:val="0008552E"/>
    <w:rsid w:val="00085AEE"/>
    <w:rsid w:val="00090770"/>
    <w:rsid w:val="00090F35"/>
    <w:rsid w:val="00092330"/>
    <w:rsid w:val="00093C3E"/>
    <w:rsid w:val="000952B5"/>
    <w:rsid w:val="000955B4"/>
    <w:rsid w:val="00096678"/>
    <w:rsid w:val="00096EF7"/>
    <w:rsid w:val="000A194D"/>
    <w:rsid w:val="000A2A60"/>
    <w:rsid w:val="000A3CDD"/>
    <w:rsid w:val="000A4D62"/>
    <w:rsid w:val="000B0B79"/>
    <w:rsid w:val="000B26CD"/>
    <w:rsid w:val="000B6B08"/>
    <w:rsid w:val="000C1662"/>
    <w:rsid w:val="000C234C"/>
    <w:rsid w:val="000C2513"/>
    <w:rsid w:val="000C5E1C"/>
    <w:rsid w:val="000C7000"/>
    <w:rsid w:val="000D0974"/>
    <w:rsid w:val="000D127E"/>
    <w:rsid w:val="000D4607"/>
    <w:rsid w:val="000D4DCC"/>
    <w:rsid w:val="000D6BCB"/>
    <w:rsid w:val="000D72E8"/>
    <w:rsid w:val="000D7EC2"/>
    <w:rsid w:val="000E1822"/>
    <w:rsid w:val="000E196E"/>
    <w:rsid w:val="000E5F77"/>
    <w:rsid w:val="000E6D07"/>
    <w:rsid w:val="000E6F68"/>
    <w:rsid w:val="000F05F2"/>
    <w:rsid w:val="000F0FE9"/>
    <w:rsid w:val="000F1A7A"/>
    <w:rsid w:val="000F21FB"/>
    <w:rsid w:val="000F266B"/>
    <w:rsid w:val="000F60B6"/>
    <w:rsid w:val="000F6B33"/>
    <w:rsid w:val="000F71E1"/>
    <w:rsid w:val="000F74FD"/>
    <w:rsid w:val="001008AE"/>
    <w:rsid w:val="00100E67"/>
    <w:rsid w:val="001036B3"/>
    <w:rsid w:val="0010396E"/>
    <w:rsid w:val="00103F04"/>
    <w:rsid w:val="0010426F"/>
    <w:rsid w:val="0011237E"/>
    <w:rsid w:val="001123CD"/>
    <w:rsid w:val="00112FFD"/>
    <w:rsid w:val="001131E1"/>
    <w:rsid w:val="00113402"/>
    <w:rsid w:val="00113A2A"/>
    <w:rsid w:val="00116ED4"/>
    <w:rsid w:val="00120A41"/>
    <w:rsid w:val="001234CE"/>
    <w:rsid w:val="0012521C"/>
    <w:rsid w:val="00131BD9"/>
    <w:rsid w:val="00133848"/>
    <w:rsid w:val="00137E88"/>
    <w:rsid w:val="00144DF8"/>
    <w:rsid w:val="00145565"/>
    <w:rsid w:val="00146B21"/>
    <w:rsid w:val="00146F6C"/>
    <w:rsid w:val="0014747E"/>
    <w:rsid w:val="001500D1"/>
    <w:rsid w:val="001503FE"/>
    <w:rsid w:val="00150F41"/>
    <w:rsid w:val="00151E04"/>
    <w:rsid w:val="00152149"/>
    <w:rsid w:val="001546CE"/>
    <w:rsid w:val="00157217"/>
    <w:rsid w:val="00157C48"/>
    <w:rsid w:val="0016070F"/>
    <w:rsid w:val="00162829"/>
    <w:rsid w:val="0016285D"/>
    <w:rsid w:val="001638B8"/>
    <w:rsid w:val="00163C65"/>
    <w:rsid w:val="001645EE"/>
    <w:rsid w:val="001645F5"/>
    <w:rsid w:val="001652AB"/>
    <w:rsid w:val="00166845"/>
    <w:rsid w:val="001676E9"/>
    <w:rsid w:val="00171186"/>
    <w:rsid w:val="00176D1F"/>
    <w:rsid w:val="001777DE"/>
    <w:rsid w:val="0018173A"/>
    <w:rsid w:val="00181C34"/>
    <w:rsid w:val="00181E7E"/>
    <w:rsid w:val="001827A8"/>
    <w:rsid w:val="00186C6E"/>
    <w:rsid w:val="00187661"/>
    <w:rsid w:val="001877A0"/>
    <w:rsid w:val="00190EF4"/>
    <w:rsid w:val="00191FE9"/>
    <w:rsid w:val="00193714"/>
    <w:rsid w:val="00193DED"/>
    <w:rsid w:val="00194F26"/>
    <w:rsid w:val="001963F9"/>
    <w:rsid w:val="00196CAA"/>
    <w:rsid w:val="001A0918"/>
    <w:rsid w:val="001A4685"/>
    <w:rsid w:val="001A6A47"/>
    <w:rsid w:val="001A71D9"/>
    <w:rsid w:val="001A799A"/>
    <w:rsid w:val="001A7AA0"/>
    <w:rsid w:val="001A7F41"/>
    <w:rsid w:val="001A7FD4"/>
    <w:rsid w:val="001B0701"/>
    <w:rsid w:val="001B4442"/>
    <w:rsid w:val="001B76EA"/>
    <w:rsid w:val="001C11EA"/>
    <w:rsid w:val="001C2AAF"/>
    <w:rsid w:val="001C3B26"/>
    <w:rsid w:val="001C4AF6"/>
    <w:rsid w:val="001C4E05"/>
    <w:rsid w:val="001C700A"/>
    <w:rsid w:val="001D2362"/>
    <w:rsid w:val="001D2EB5"/>
    <w:rsid w:val="001D2FF2"/>
    <w:rsid w:val="001D3A36"/>
    <w:rsid w:val="001D7378"/>
    <w:rsid w:val="001D7AE6"/>
    <w:rsid w:val="001D7FAA"/>
    <w:rsid w:val="001E03B6"/>
    <w:rsid w:val="001E16D0"/>
    <w:rsid w:val="001E2AC1"/>
    <w:rsid w:val="001E74B0"/>
    <w:rsid w:val="001E7608"/>
    <w:rsid w:val="001E76C9"/>
    <w:rsid w:val="001F0056"/>
    <w:rsid w:val="001F081A"/>
    <w:rsid w:val="001F224F"/>
    <w:rsid w:val="001F40F6"/>
    <w:rsid w:val="001F43FD"/>
    <w:rsid w:val="001F5EFD"/>
    <w:rsid w:val="001F78A5"/>
    <w:rsid w:val="002023F6"/>
    <w:rsid w:val="00203652"/>
    <w:rsid w:val="00204058"/>
    <w:rsid w:val="002041DB"/>
    <w:rsid w:val="00204BDB"/>
    <w:rsid w:val="00205800"/>
    <w:rsid w:val="00205C13"/>
    <w:rsid w:val="002077C5"/>
    <w:rsid w:val="002146B7"/>
    <w:rsid w:val="00214C16"/>
    <w:rsid w:val="002209E6"/>
    <w:rsid w:val="002222CE"/>
    <w:rsid w:val="00223D66"/>
    <w:rsid w:val="0022494C"/>
    <w:rsid w:val="00224991"/>
    <w:rsid w:val="00224A85"/>
    <w:rsid w:val="00224AC1"/>
    <w:rsid w:val="00226322"/>
    <w:rsid w:val="00231294"/>
    <w:rsid w:val="00232378"/>
    <w:rsid w:val="002328AB"/>
    <w:rsid w:val="00235873"/>
    <w:rsid w:val="0023793E"/>
    <w:rsid w:val="00240622"/>
    <w:rsid w:val="00240A04"/>
    <w:rsid w:val="00241F4A"/>
    <w:rsid w:val="00244D94"/>
    <w:rsid w:val="0024706A"/>
    <w:rsid w:val="00250790"/>
    <w:rsid w:val="00253FE1"/>
    <w:rsid w:val="00254170"/>
    <w:rsid w:val="00254325"/>
    <w:rsid w:val="00254BFE"/>
    <w:rsid w:val="00255C27"/>
    <w:rsid w:val="0025614D"/>
    <w:rsid w:val="0025622D"/>
    <w:rsid w:val="00257513"/>
    <w:rsid w:val="002579F1"/>
    <w:rsid w:val="00257D3E"/>
    <w:rsid w:val="00257F47"/>
    <w:rsid w:val="0026155A"/>
    <w:rsid w:val="00261A07"/>
    <w:rsid w:val="00262C7A"/>
    <w:rsid w:val="00263B28"/>
    <w:rsid w:val="002677EE"/>
    <w:rsid w:val="00271DEA"/>
    <w:rsid w:val="0027401F"/>
    <w:rsid w:val="00275647"/>
    <w:rsid w:val="00275C77"/>
    <w:rsid w:val="002768E2"/>
    <w:rsid w:val="0027693B"/>
    <w:rsid w:val="00277753"/>
    <w:rsid w:val="002805DE"/>
    <w:rsid w:val="00280ADC"/>
    <w:rsid w:val="00282842"/>
    <w:rsid w:val="0028314A"/>
    <w:rsid w:val="002861EE"/>
    <w:rsid w:val="00286408"/>
    <w:rsid w:val="002877E9"/>
    <w:rsid w:val="00290943"/>
    <w:rsid w:val="00294EF1"/>
    <w:rsid w:val="00297016"/>
    <w:rsid w:val="002A1759"/>
    <w:rsid w:val="002A525D"/>
    <w:rsid w:val="002A544A"/>
    <w:rsid w:val="002A6916"/>
    <w:rsid w:val="002A696C"/>
    <w:rsid w:val="002A7F07"/>
    <w:rsid w:val="002A7F91"/>
    <w:rsid w:val="002B0E73"/>
    <w:rsid w:val="002B18A0"/>
    <w:rsid w:val="002B22E8"/>
    <w:rsid w:val="002B307A"/>
    <w:rsid w:val="002B48B4"/>
    <w:rsid w:val="002B4DBA"/>
    <w:rsid w:val="002B51C5"/>
    <w:rsid w:val="002B58C6"/>
    <w:rsid w:val="002B5D8C"/>
    <w:rsid w:val="002B60FA"/>
    <w:rsid w:val="002B6BE5"/>
    <w:rsid w:val="002B78AD"/>
    <w:rsid w:val="002C0B75"/>
    <w:rsid w:val="002C1271"/>
    <w:rsid w:val="002C377F"/>
    <w:rsid w:val="002C4215"/>
    <w:rsid w:val="002C53C4"/>
    <w:rsid w:val="002C541F"/>
    <w:rsid w:val="002C74A1"/>
    <w:rsid w:val="002C752F"/>
    <w:rsid w:val="002C7807"/>
    <w:rsid w:val="002D0DEB"/>
    <w:rsid w:val="002D11B7"/>
    <w:rsid w:val="002D2ABB"/>
    <w:rsid w:val="002D31F3"/>
    <w:rsid w:val="002D3A96"/>
    <w:rsid w:val="002D3D17"/>
    <w:rsid w:val="002D4257"/>
    <w:rsid w:val="002D4BC0"/>
    <w:rsid w:val="002D5FF7"/>
    <w:rsid w:val="002D6269"/>
    <w:rsid w:val="002E2C39"/>
    <w:rsid w:val="002E31FC"/>
    <w:rsid w:val="002E4640"/>
    <w:rsid w:val="002E502A"/>
    <w:rsid w:val="002E57C8"/>
    <w:rsid w:val="002F0A81"/>
    <w:rsid w:val="002F2147"/>
    <w:rsid w:val="002F2985"/>
    <w:rsid w:val="002F4B5D"/>
    <w:rsid w:val="002F6568"/>
    <w:rsid w:val="00312EC1"/>
    <w:rsid w:val="00313702"/>
    <w:rsid w:val="00313D72"/>
    <w:rsid w:val="00315B74"/>
    <w:rsid w:val="00317076"/>
    <w:rsid w:val="00317F22"/>
    <w:rsid w:val="003204CC"/>
    <w:rsid w:val="00320637"/>
    <w:rsid w:val="00322622"/>
    <w:rsid w:val="00323B03"/>
    <w:rsid w:val="003240C3"/>
    <w:rsid w:val="003260D0"/>
    <w:rsid w:val="003274A9"/>
    <w:rsid w:val="003309B0"/>
    <w:rsid w:val="00333246"/>
    <w:rsid w:val="0033373F"/>
    <w:rsid w:val="00333C36"/>
    <w:rsid w:val="00335D07"/>
    <w:rsid w:val="00336230"/>
    <w:rsid w:val="003403B6"/>
    <w:rsid w:val="0034101F"/>
    <w:rsid w:val="0034179B"/>
    <w:rsid w:val="0034215F"/>
    <w:rsid w:val="00343607"/>
    <w:rsid w:val="003470FC"/>
    <w:rsid w:val="00347134"/>
    <w:rsid w:val="0034753E"/>
    <w:rsid w:val="00347EF1"/>
    <w:rsid w:val="003507C8"/>
    <w:rsid w:val="00350E11"/>
    <w:rsid w:val="0035148B"/>
    <w:rsid w:val="0035330B"/>
    <w:rsid w:val="00354A91"/>
    <w:rsid w:val="0036157C"/>
    <w:rsid w:val="00363608"/>
    <w:rsid w:val="0036536D"/>
    <w:rsid w:val="003657CE"/>
    <w:rsid w:val="00365F9B"/>
    <w:rsid w:val="00370A48"/>
    <w:rsid w:val="003722A7"/>
    <w:rsid w:val="003800A0"/>
    <w:rsid w:val="003813B0"/>
    <w:rsid w:val="003832F8"/>
    <w:rsid w:val="00390E23"/>
    <w:rsid w:val="00392891"/>
    <w:rsid w:val="00394615"/>
    <w:rsid w:val="00394DC7"/>
    <w:rsid w:val="00397215"/>
    <w:rsid w:val="00397D83"/>
    <w:rsid w:val="003A0BC2"/>
    <w:rsid w:val="003A5E03"/>
    <w:rsid w:val="003B3055"/>
    <w:rsid w:val="003B7DBC"/>
    <w:rsid w:val="003C0B0D"/>
    <w:rsid w:val="003C21A7"/>
    <w:rsid w:val="003C2474"/>
    <w:rsid w:val="003C3757"/>
    <w:rsid w:val="003D0E75"/>
    <w:rsid w:val="003D0FC8"/>
    <w:rsid w:val="003D1B58"/>
    <w:rsid w:val="003D22E0"/>
    <w:rsid w:val="003D2CAF"/>
    <w:rsid w:val="003D377E"/>
    <w:rsid w:val="003D45DD"/>
    <w:rsid w:val="003D56B3"/>
    <w:rsid w:val="003D70AD"/>
    <w:rsid w:val="003D7EEA"/>
    <w:rsid w:val="003E0402"/>
    <w:rsid w:val="003E1212"/>
    <w:rsid w:val="003E24A1"/>
    <w:rsid w:val="003E3584"/>
    <w:rsid w:val="003E7217"/>
    <w:rsid w:val="003E7360"/>
    <w:rsid w:val="003F0C34"/>
    <w:rsid w:val="003F0E53"/>
    <w:rsid w:val="003F5131"/>
    <w:rsid w:val="003F58FA"/>
    <w:rsid w:val="003F63D9"/>
    <w:rsid w:val="003F6948"/>
    <w:rsid w:val="003F6B7A"/>
    <w:rsid w:val="003F6CBE"/>
    <w:rsid w:val="003F788F"/>
    <w:rsid w:val="00401611"/>
    <w:rsid w:val="004030A9"/>
    <w:rsid w:val="00403F30"/>
    <w:rsid w:val="00413604"/>
    <w:rsid w:val="00413D19"/>
    <w:rsid w:val="00415A9E"/>
    <w:rsid w:val="00416F49"/>
    <w:rsid w:val="004174B2"/>
    <w:rsid w:val="00420F28"/>
    <w:rsid w:val="00421F0E"/>
    <w:rsid w:val="00422280"/>
    <w:rsid w:val="00426DB0"/>
    <w:rsid w:val="004270F1"/>
    <w:rsid w:val="00430108"/>
    <w:rsid w:val="004318EA"/>
    <w:rsid w:val="004408C8"/>
    <w:rsid w:val="00440EED"/>
    <w:rsid w:val="004412BA"/>
    <w:rsid w:val="0044209B"/>
    <w:rsid w:val="0044264A"/>
    <w:rsid w:val="00442FB4"/>
    <w:rsid w:val="00445CDF"/>
    <w:rsid w:val="0044601E"/>
    <w:rsid w:val="004464EB"/>
    <w:rsid w:val="00446A5E"/>
    <w:rsid w:val="00450C63"/>
    <w:rsid w:val="00450E75"/>
    <w:rsid w:val="00453174"/>
    <w:rsid w:val="004545A6"/>
    <w:rsid w:val="00455F7B"/>
    <w:rsid w:val="00456D4A"/>
    <w:rsid w:val="00457235"/>
    <w:rsid w:val="00457B57"/>
    <w:rsid w:val="00460411"/>
    <w:rsid w:val="00462047"/>
    <w:rsid w:val="00462C29"/>
    <w:rsid w:val="0046459E"/>
    <w:rsid w:val="0046522E"/>
    <w:rsid w:val="0046572E"/>
    <w:rsid w:val="00466B78"/>
    <w:rsid w:val="004708A0"/>
    <w:rsid w:val="00470B31"/>
    <w:rsid w:val="0047152B"/>
    <w:rsid w:val="00471EEE"/>
    <w:rsid w:val="004732BE"/>
    <w:rsid w:val="004739DC"/>
    <w:rsid w:val="0047770B"/>
    <w:rsid w:val="00480CED"/>
    <w:rsid w:val="00481266"/>
    <w:rsid w:val="00482109"/>
    <w:rsid w:val="00485C08"/>
    <w:rsid w:val="00487DEE"/>
    <w:rsid w:val="0049037E"/>
    <w:rsid w:val="00490CFB"/>
    <w:rsid w:val="0049210B"/>
    <w:rsid w:val="00492EC1"/>
    <w:rsid w:val="00494F26"/>
    <w:rsid w:val="00494F50"/>
    <w:rsid w:val="00496EB5"/>
    <w:rsid w:val="00497F02"/>
    <w:rsid w:val="004A2A73"/>
    <w:rsid w:val="004A310E"/>
    <w:rsid w:val="004A330B"/>
    <w:rsid w:val="004A36A0"/>
    <w:rsid w:val="004A38B5"/>
    <w:rsid w:val="004A4C62"/>
    <w:rsid w:val="004A5582"/>
    <w:rsid w:val="004A6C08"/>
    <w:rsid w:val="004A713F"/>
    <w:rsid w:val="004A71A0"/>
    <w:rsid w:val="004A7BF4"/>
    <w:rsid w:val="004B0B76"/>
    <w:rsid w:val="004B16F2"/>
    <w:rsid w:val="004B382F"/>
    <w:rsid w:val="004B4CBC"/>
    <w:rsid w:val="004B5C8B"/>
    <w:rsid w:val="004B7EA7"/>
    <w:rsid w:val="004C039C"/>
    <w:rsid w:val="004C3601"/>
    <w:rsid w:val="004C3B53"/>
    <w:rsid w:val="004C3B62"/>
    <w:rsid w:val="004C4491"/>
    <w:rsid w:val="004D0601"/>
    <w:rsid w:val="004D2667"/>
    <w:rsid w:val="004D2ABD"/>
    <w:rsid w:val="004D32E1"/>
    <w:rsid w:val="004D38FB"/>
    <w:rsid w:val="004D3C43"/>
    <w:rsid w:val="004D5939"/>
    <w:rsid w:val="004D694D"/>
    <w:rsid w:val="004E28C1"/>
    <w:rsid w:val="004E6B6B"/>
    <w:rsid w:val="004F0070"/>
    <w:rsid w:val="004F1B33"/>
    <w:rsid w:val="004F2155"/>
    <w:rsid w:val="004F3230"/>
    <w:rsid w:val="004F522B"/>
    <w:rsid w:val="004F5673"/>
    <w:rsid w:val="004F7A0F"/>
    <w:rsid w:val="004F7DE8"/>
    <w:rsid w:val="005009F9"/>
    <w:rsid w:val="00501AA2"/>
    <w:rsid w:val="00502118"/>
    <w:rsid w:val="00503629"/>
    <w:rsid w:val="005039F3"/>
    <w:rsid w:val="00504EC3"/>
    <w:rsid w:val="005054E7"/>
    <w:rsid w:val="00505765"/>
    <w:rsid w:val="0050716D"/>
    <w:rsid w:val="00510EF3"/>
    <w:rsid w:val="00520D2C"/>
    <w:rsid w:val="00521323"/>
    <w:rsid w:val="005232E1"/>
    <w:rsid w:val="00527534"/>
    <w:rsid w:val="005276B8"/>
    <w:rsid w:val="00527E02"/>
    <w:rsid w:val="005300DF"/>
    <w:rsid w:val="005305B2"/>
    <w:rsid w:val="00530CD6"/>
    <w:rsid w:val="00530DED"/>
    <w:rsid w:val="00530F12"/>
    <w:rsid w:val="005315C2"/>
    <w:rsid w:val="005319BF"/>
    <w:rsid w:val="00535B08"/>
    <w:rsid w:val="0053675C"/>
    <w:rsid w:val="00537E58"/>
    <w:rsid w:val="00540477"/>
    <w:rsid w:val="00540BBF"/>
    <w:rsid w:val="00542AA5"/>
    <w:rsid w:val="00543182"/>
    <w:rsid w:val="00545447"/>
    <w:rsid w:val="0055019D"/>
    <w:rsid w:val="00551342"/>
    <w:rsid w:val="0055151B"/>
    <w:rsid w:val="00551C80"/>
    <w:rsid w:val="005547B5"/>
    <w:rsid w:val="005563E3"/>
    <w:rsid w:val="005575DD"/>
    <w:rsid w:val="00561055"/>
    <w:rsid w:val="0056155C"/>
    <w:rsid w:val="005619FE"/>
    <w:rsid w:val="005622A1"/>
    <w:rsid w:val="00564A05"/>
    <w:rsid w:val="005653AB"/>
    <w:rsid w:val="0056609C"/>
    <w:rsid w:val="0056663F"/>
    <w:rsid w:val="00567928"/>
    <w:rsid w:val="005702CA"/>
    <w:rsid w:val="005716EA"/>
    <w:rsid w:val="00574807"/>
    <w:rsid w:val="00574939"/>
    <w:rsid w:val="00574F6B"/>
    <w:rsid w:val="0057690F"/>
    <w:rsid w:val="0057795A"/>
    <w:rsid w:val="005779EC"/>
    <w:rsid w:val="005813BE"/>
    <w:rsid w:val="00583164"/>
    <w:rsid w:val="00584235"/>
    <w:rsid w:val="00584342"/>
    <w:rsid w:val="00584971"/>
    <w:rsid w:val="0058501A"/>
    <w:rsid w:val="00585432"/>
    <w:rsid w:val="0058583E"/>
    <w:rsid w:val="00585C79"/>
    <w:rsid w:val="0058611C"/>
    <w:rsid w:val="0059101F"/>
    <w:rsid w:val="005935F4"/>
    <w:rsid w:val="00594079"/>
    <w:rsid w:val="00594FBA"/>
    <w:rsid w:val="0059568A"/>
    <w:rsid w:val="00595E53"/>
    <w:rsid w:val="0059644D"/>
    <w:rsid w:val="00596FC3"/>
    <w:rsid w:val="0059762D"/>
    <w:rsid w:val="00597DB4"/>
    <w:rsid w:val="005A0453"/>
    <w:rsid w:val="005A0D2B"/>
    <w:rsid w:val="005A18EF"/>
    <w:rsid w:val="005A369F"/>
    <w:rsid w:val="005A3886"/>
    <w:rsid w:val="005A71C0"/>
    <w:rsid w:val="005B020F"/>
    <w:rsid w:val="005B3B11"/>
    <w:rsid w:val="005B7A95"/>
    <w:rsid w:val="005C2CDC"/>
    <w:rsid w:val="005C2E91"/>
    <w:rsid w:val="005C3697"/>
    <w:rsid w:val="005C76E3"/>
    <w:rsid w:val="005C7B50"/>
    <w:rsid w:val="005C7B82"/>
    <w:rsid w:val="005D2E54"/>
    <w:rsid w:val="005D3EC0"/>
    <w:rsid w:val="005D52CF"/>
    <w:rsid w:val="005D5B91"/>
    <w:rsid w:val="005D5C98"/>
    <w:rsid w:val="005D71C0"/>
    <w:rsid w:val="005E1759"/>
    <w:rsid w:val="005E32F5"/>
    <w:rsid w:val="005E5A16"/>
    <w:rsid w:val="005E5EC0"/>
    <w:rsid w:val="005E6327"/>
    <w:rsid w:val="005F0DEE"/>
    <w:rsid w:val="005F180C"/>
    <w:rsid w:val="005F54B0"/>
    <w:rsid w:val="005F5B58"/>
    <w:rsid w:val="005F6033"/>
    <w:rsid w:val="005F6D78"/>
    <w:rsid w:val="005F75B0"/>
    <w:rsid w:val="0060047E"/>
    <w:rsid w:val="006025EE"/>
    <w:rsid w:val="00603BB3"/>
    <w:rsid w:val="006056A5"/>
    <w:rsid w:val="006077BD"/>
    <w:rsid w:val="006106C0"/>
    <w:rsid w:val="00610EA3"/>
    <w:rsid w:val="0061148A"/>
    <w:rsid w:val="00611587"/>
    <w:rsid w:val="00613186"/>
    <w:rsid w:val="00613347"/>
    <w:rsid w:val="0061560A"/>
    <w:rsid w:val="00616EF9"/>
    <w:rsid w:val="006172ED"/>
    <w:rsid w:val="0061745D"/>
    <w:rsid w:val="0061786B"/>
    <w:rsid w:val="00617919"/>
    <w:rsid w:val="00622C6D"/>
    <w:rsid w:val="00632D8D"/>
    <w:rsid w:val="00632E73"/>
    <w:rsid w:val="00634C7C"/>
    <w:rsid w:val="006412C5"/>
    <w:rsid w:val="006419F3"/>
    <w:rsid w:val="0064218F"/>
    <w:rsid w:val="00642388"/>
    <w:rsid w:val="00642E8E"/>
    <w:rsid w:val="00644A27"/>
    <w:rsid w:val="00646C31"/>
    <w:rsid w:val="00651502"/>
    <w:rsid w:val="00651C7B"/>
    <w:rsid w:val="00655EAE"/>
    <w:rsid w:val="00656F66"/>
    <w:rsid w:val="00657F2B"/>
    <w:rsid w:val="00663754"/>
    <w:rsid w:val="006651CD"/>
    <w:rsid w:val="00665B76"/>
    <w:rsid w:val="00666A06"/>
    <w:rsid w:val="006708D8"/>
    <w:rsid w:val="006760D9"/>
    <w:rsid w:val="006800BB"/>
    <w:rsid w:val="00680298"/>
    <w:rsid w:val="006818D5"/>
    <w:rsid w:val="0068337C"/>
    <w:rsid w:val="00683898"/>
    <w:rsid w:val="00683BBE"/>
    <w:rsid w:val="00683DAF"/>
    <w:rsid w:val="00685E52"/>
    <w:rsid w:val="00685E9E"/>
    <w:rsid w:val="00686584"/>
    <w:rsid w:val="006905F7"/>
    <w:rsid w:val="00690D02"/>
    <w:rsid w:val="00691104"/>
    <w:rsid w:val="00693047"/>
    <w:rsid w:val="00695D45"/>
    <w:rsid w:val="00696639"/>
    <w:rsid w:val="00697494"/>
    <w:rsid w:val="006977B2"/>
    <w:rsid w:val="00697F90"/>
    <w:rsid w:val="006A1E19"/>
    <w:rsid w:val="006A2B06"/>
    <w:rsid w:val="006A3D58"/>
    <w:rsid w:val="006A73B3"/>
    <w:rsid w:val="006B087D"/>
    <w:rsid w:val="006B1567"/>
    <w:rsid w:val="006B3372"/>
    <w:rsid w:val="006B4DFD"/>
    <w:rsid w:val="006B5CAE"/>
    <w:rsid w:val="006B5F94"/>
    <w:rsid w:val="006B6C8F"/>
    <w:rsid w:val="006B7377"/>
    <w:rsid w:val="006C05EF"/>
    <w:rsid w:val="006C124E"/>
    <w:rsid w:val="006C2205"/>
    <w:rsid w:val="006C5E70"/>
    <w:rsid w:val="006C6FF2"/>
    <w:rsid w:val="006D0051"/>
    <w:rsid w:val="006D0C58"/>
    <w:rsid w:val="006D1CD7"/>
    <w:rsid w:val="006D2711"/>
    <w:rsid w:val="006D4115"/>
    <w:rsid w:val="006D42A4"/>
    <w:rsid w:val="006D44E7"/>
    <w:rsid w:val="006D5100"/>
    <w:rsid w:val="006D5439"/>
    <w:rsid w:val="006D5503"/>
    <w:rsid w:val="006D7039"/>
    <w:rsid w:val="006E3EB3"/>
    <w:rsid w:val="006E55DA"/>
    <w:rsid w:val="006E5E45"/>
    <w:rsid w:val="006E5FF3"/>
    <w:rsid w:val="006E64FF"/>
    <w:rsid w:val="006E7E4C"/>
    <w:rsid w:val="006F172D"/>
    <w:rsid w:val="006F41C4"/>
    <w:rsid w:val="006F5A88"/>
    <w:rsid w:val="006F5F9F"/>
    <w:rsid w:val="0070102A"/>
    <w:rsid w:val="00701220"/>
    <w:rsid w:val="00702510"/>
    <w:rsid w:val="00703AF9"/>
    <w:rsid w:val="007047CF"/>
    <w:rsid w:val="00705EA5"/>
    <w:rsid w:val="00706BCB"/>
    <w:rsid w:val="0071133C"/>
    <w:rsid w:val="00711711"/>
    <w:rsid w:val="007145E1"/>
    <w:rsid w:val="00715A99"/>
    <w:rsid w:val="00715E13"/>
    <w:rsid w:val="0071769F"/>
    <w:rsid w:val="00717FA0"/>
    <w:rsid w:val="00723D5F"/>
    <w:rsid w:val="00730B5F"/>
    <w:rsid w:val="00730C13"/>
    <w:rsid w:val="00731D96"/>
    <w:rsid w:val="007331B6"/>
    <w:rsid w:val="007343BB"/>
    <w:rsid w:val="0073554D"/>
    <w:rsid w:val="0073745D"/>
    <w:rsid w:val="0073759F"/>
    <w:rsid w:val="00737890"/>
    <w:rsid w:val="00740312"/>
    <w:rsid w:val="0074088A"/>
    <w:rsid w:val="0074239F"/>
    <w:rsid w:val="00742E51"/>
    <w:rsid w:val="00743CF6"/>
    <w:rsid w:val="0074575B"/>
    <w:rsid w:val="00747922"/>
    <w:rsid w:val="007501A0"/>
    <w:rsid w:val="00751889"/>
    <w:rsid w:val="007519EF"/>
    <w:rsid w:val="00751F18"/>
    <w:rsid w:val="007522FE"/>
    <w:rsid w:val="007543B0"/>
    <w:rsid w:val="007548C4"/>
    <w:rsid w:val="007569A8"/>
    <w:rsid w:val="007605EB"/>
    <w:rsid w:val="00760F7B"/>
    <w:rsid w:val="00761911"/>
    <w:rsid w:val="007650FC"/>
    <w:rsid w:val="0076568B"/>
    <w:rsid w:val="00765AB7"/>
    <w:rsid w:val="00770037"/>
    <w:rsid w:val="00770270"/>
    <w:rsid w:val="00770B5F"/>
    <w:rsid w:val="00770DA4"/>
    <w:rsid w:val="0077120E"/>
    <w:rsid w:val="00771D2C"/>
    <w:rsid w:val="007760AC"/>
    <w:rsid w:val="0077615C"/>
    <w:rsid w:val="007767F7"/>
    <w:rsid w:val="00776B32"/>
    <w:rsid w:val="00780BB4"/>
    <w:rsid w:val="00783338"/>
    <w:rsid w:val="00784B28"/>
    <w:rsid w:val="00785A31"/>
    <w:rsid w:val="007863B8"/>
    <w:rsid w:val="0079015C"/>
    <w:rsid w:val="00791FC3"/>
    <w:rsid w:val="00792F37"/>
    <w:rsid w:val="00794D9F"/>
    <w:rsid w:val="0079586A"/>
    <w:rsid w:val="00795CBF"/>
    <w:rsid w:val="00797BE7"/>
    <w:rsid w:val="007A046B"/>
    <w:rsid w:val="007A0CCF"/>
    <w:rsid w:val="007A14F1"/>
    <w:rsid w:val="007A19E7"/>
    <w:rsid w:val="007A3CAF"/>
    <w:rsid w:val="007A491D"/>
    <w:rsid w:val="007A63AA"/>
    <w:rsid w:val="007A6429"/>
    <w:rsid w:val="007A7C10"/>
    <w:rsid w:val="007B18D4"/>
    <w:rsid w:val="007B2181"/>
    <w:rsid w:val="007B228F"/>
    <w:rsid w:val="007B274F"/>
    <w:rsid w:val="007B2E9B"/>
    <w:rsid w:val="007B59CA"/>
    <w:rsid w:val="007B6606"/>
    <w:rsid w:val="007C018D"/>
    <w:rsid w:val="007C06E4"/>
    <w:rsid w:val="007C0A43"/>
    <w:rsid w:val="007C0E45"/>
    <w:rsid w:val="007C2B4E"/>
    <w:rsid w:val="007C316D"/>
    <w:rsid w:val="007C6E74"/>
    <w:rsid w:val="007C779A"/>
    <w:rsid w:val="007C7B8F"/>
    <w:rsid w:val="007D1405"/>
    <w:rsid w:val="007D187E"/>
    <w:rsid w:val="007D1B54"/>
    <w:rsid w:val="007D2256"/>
    <w:rsid w:val="007D2B50"/>
    <w:rsid w:val="007D33FB"/>
    <w:rsid w:val="007D3797"/>
    <w:rsid w:val="007D6F05"/>
    <w:rsid w:val="007E1F9D"/>
    <w:rsid w:val="007E3783"/>
    <w:rsid w:val="007E4BA5"/>
    <w:rsid w:val="007E635B"/>
    <w:rsid w:val="007E69D2"/>
    <w:rsid w:val="007F19E8"/>
    <w:rsid w:val="007F1DC4"/>
    <w:rsid w:val="007F2449"/>
    <w:rsid w:val="007F3081"/>
    <w:rsid w:val="007F35B1"/>
    <w:rsid w:val="007F365E"/>
    <w:rsid w:val="007F3C60"/>
    <w:rsid w:val="007F77A0"/>
    <w:rsid w:val="00800D25"/>
    <w:rsid w:val="008016F7"/>
    <w:rsid w:val="00802FC5"/>
    <w:rsid w:val="00803143"/>
    <w:rsid w:val="0080393D"/>
    <w:rsid w:val="008065D7"/>
    <w:rsid w:val="00812836"/>
    <w:rsid w:val="00813475"/>
    <w:rsid w:val="00815548"/>
    <w:rsid w:val="00816BDF"/>
    <w:rsid w:val="008170B4"/>
    <w:rsid w:val="0081798C"/>
    <w:rsid w:val="00817FE6"/>
    <w:rsid w:val="00820809"/>
    <w:rsid w:val="0082196F"/>
    <w:rsid w:val="00825EF3"/>
    <w:rsid w:val="00826582"/>
    <w:rsid w:val="008272E5"/>
    <w:rsid w:val="00827513"/>
    <w:rsid w:val="00827538"/>
    <w:rsid w:val="0082776E"/>
    <w:rsid w:val="008330D6"/>
    <w:rsid w:val="00833B20"/>
    <w:rsid w:val="00833F21"/>
    <w:rsid w:val="00835094"/>
    <w:rsid w:val="0083525C"/>
    <w:rsid w:val="00835BF8"/>
    <w:rsid w:val="00840E82"/>
    <w:rsid w:val="00841081"/>
    <w:rsid w:val="00841561"/>
    <w:rsid w:val="00844AA8"/>
    <w:rsid w:val="0084509D"/>
    <w:rsid w:val="00845346"/>
    <w:rsid w:val="00845F15"/>
    <w:rsid w:val="00847D57"/>
    <w:rsid w:val="008507DC"/>
    <w:rsid w:val="00852683"/>
    <w:rsid w:val="00854661"/>
    <w:rsid w:val="00861DE6"/>
    <w:rsid w:val="00862062"/>
    <w:rsid w:val="00862ACA"/>
    <w:rsid w:val="00866544"/>
    <w:rsid w:val="00866E6B"/>
    <w:rsid w:val="00867B5E"/>
    <w:rsid w:val="00867F7B"/>
    <w:rsid w:val="00872581"/>
    <w:rsid w:val="008729E9"/>
    <w:rsid w:val="00874573"/>
    <w:rsid w:val="00874747"/>
    <w:rsid w:val="008807B3"/>
    <w:rsid w:val="008810D0"/>
    <w:rsid w:val="00882DC4"/>
    <w:rsid w:val="0088481E"/>
    <w:rsid w:val="0088498F"/>
    <w:rsid w:val="00887107"/>
    <w:rsid w:val="0089045F"/>
    <w:rsid w:val="00890B91"/>
    <w:rsid w:val="00893206"/>
    <w:rsid w:val="008960C2"/>
    <w:rsid w:val="008A3472"/>
    <w:rsid w:val="008A4D10"/>
    <w:rsid w:val="008A5439"/>
    <w:rsid w:val="008A6563"/>
    <w:rsid w:val="008A7A1D"/>
    <w:rsid w:val="008A7F24"/>
    <w:rsid w:val="008B2513"/>
    <w:rsid w:val="008B480F"/>
    <w:rsid w:val="008B497D"/>
    <w:rsid w:val="008B5383"/>
    <w:rsid w:val="008B6C4A"/>
    <w:rsid w:val="008B7F3F"/>
    <w:rsid w:val="008C18DB"/>
    <w:rsid w:val="008C1A3D"/>
    <w:rsid w:val="008C1A72"/>
    <w:rsid w:val="008C3357"/>
    <w:rsid w:val="008C3CE5"/>
    <w:rsid w:val="008C3DC3"/>
    <w:rsid w:val="008C495A"/>
    <w:rsid w:val="008C4C4F"/>
    <w:rsid w:val="008C53DB"/>
    <w:rsid w:val="008C5D67"/>
    <w:rsid w:val="008C6B23"/>
    <w:rsid w:val="008C7547"/>
    <w:rsid w:val="008C7BF8"/>
    <w:rsid w:val="008D0AF3"/>
    <w:rsid w:val="008D35B5"/>
    <w:rsid w:val="008D4FD5"/>
    <w:rsid w:val="008D63BD"/>
    <w:rsid w:val="008D7E10"/>
    <w:rsid w:val="008E0C72"/>
    <w:rsid w:val="008E7605"/>
    <w:rsid w:val="008F0567"/>
    <w:rsid w:val="008F141A"/>
    <w:rsid w:val="008F1AF4"/>
    <w:rsid w:val="008F5834"/>
    <w:rsid w:val="008F5FF0"/>
    <w:rsid w:val="009025FE"/>
    <w:rsid w:val="00903D78"/>
    <w:rsid w:val="009073CB"/>
    <w:rsid w:val="00910101"/>
    <w:rsid w:val="0091150C"/>
    <w:rsid w:val="00912E1B"/>
    <w:rsid w:val="00913037"/>
    <w:rsid w:val="00913626"/>
    <w:rsid w:val="009146FF"/>
    <w:rsid w:val="00914D1D"/>
    <w:rsid w:val="0091612A"/>
    <w:rsid w:val="00916F4A"/>
    <w:rsid w:val="00917AB6"/>
    <w:rsid w:val="00921D15"/>
    <w:rsid w:val="009223B9"/>
    <w:rsid w:val="009236E8"/>
    <w:rsid w:val="00923FBF"/>
    <w:rsid w:val="00924B3B"/>
    <w:rsid w:val="009254AB"/>
    <w:rsid w:val="00926EEE"/>
    <w:rsid w:val="00927DFC"/>
    <w:rsid w:val="00932E47"/>
    <w:rsid w:val="009333FE"/>
    <w:rsid w:val="00934540"/>
    <w:rsid w:val="009345D8"/>
    <w:rsid w:val="009350C0"/>
    <w:rsid w:val="00935CB6"/>
    <w:rsid w:val="00937C0B"/>
    <w:rsid w:val="00940E62"/>
    <w:rsid w:val="00941717"/>
    <w:rsid w:val="00941AFE"/>
    <w:rsid w:val="00942414"/>
    <w:rsid w:val="0094241F"/>
    <w:rsid w:val="00945003"/>
    <w:rsid w:val="00945711"/>
    <w:rsid w:val="009457C9"/>
    <w:rsid w:val="0095056B"/>
    <w:rsid w:val="0095075C"/>
    <w:rsid w:val="009507CF"/>
    <w:rsid w:val="00950FCC"/>
    <w:rsid w:val="009519DD"/>
    <w:rsid w:val="00951A38"/>
    <w:rsid w:val="00954B62"/>
    <w:rsid w:val="00954E4F"/>
    <w:rsid w:val="009555AE"/>
    <w:rsid w:val="009562F0"/>
    <w:rsid w:val="009564E3"/>
    <w:rsid w:val="00957840"/>
    <w:rsid w:val="00962460"/>
    <w:rsid w:val="00962E22"/>
    <w:rsid w:val="009631D1"/>
    <w:rsid w:val="009672AA"/>
    <w:rsid w:val="00967345"/>
    <w:rsid w:val="009673D4"/>
    <w:rsid w:val="00970275"/>
    <w:rsid w:val="00970748"/>
    <w:rsid w:val="009708A8"/>
    <w:rsid w:val="00972FDD"/>
    <w:rsid w:val="00974051"/>
    <w:rsid w:val="00976D34"/>
    <w:rsid w:val="009777FB"/>
    <w:rsid w:val="00977D74"/>
    <w:rsid w:val="009806C4"/>
    <w:rsid w:val="0098165C"/>
    <w:rsid w:val="00982ED5"/>
    <w:rsid w:val="00983D69"/>
    <w:rsid w:val="00993295"/>
    <w:rsid w:val="009934C9"/>
    <w:rsid w:val="009940A7"/>
    <w:rsid w:val="00994E41"/>
    <w:rsid w:val="009960D4"/>
    <w:rsid w:val="00997169"/>
    <w:rsid w:val="009973E9"/>
    <w:rsid w:val="00997A79"/>
    <w:rsid w:val="009A09CB"/>
    <w:rsid w:val="009A121B"/>
    <w:rsid w:val="009A28B1"/>
    <w:rsid w:val="009B0504"/>
    <w:rsid w:val="009B0D09"/>
    <w:rsid w:val="009B0F33"/>
    <w:rsid w:val="009C0577"/>
    <w:rsid w:val="009C415F"/>
    <w:rsid w:val="009C429B"/>
    <w:rsid w:val="009C439D"/>
    <w:rsid w:val="009C598D"/>
    <w:rsid w:val="009C5E7E"/>
    <w:rsid w:val="009C5EDE"/>
    <w:rsid w:val="009C6E21"/>
    <w:rsid w:val="009D1584"/>
    <w:rsid w:val="009D20B7"/>
    <w:rsid w:val="009D2343"/>
    <w:rsid w:val="009D3F33"/>
    <w:rsid w:val="009D58CF"/>
    <w:rsid w:val="009D5F67"/>
    <w:rsid w:val="009D6E07"/>
    <w:rsid w:val="009E0681"/>
    <w:rsid w:val="009E1137"/>
    <w:rsid w:val="009E2A56"/>
    <w:rsid w:val="009E2AE2"/>
    <w:rsid w:val="009E3548"/>
    <w:rsid w:val="009E4C0D"/>
    <w:rsid w:val="009E5340"/>
    <w:rsid w:val="009E7C37"/>
    <w:rsid w:val="009F019A"/>
    <w:rsid w:val="009F08E5"/>
    <w:rsid w:val="009F0A5E"/>
    <w:rsid w:val="009F1047"/>
    <w:rsid w:val="009F168C"/>
    <w:rsid w:val="009F172D"/>
    <w:rsid w:val="009F176A"/>
    <w:rsid w:val="009F6AB1"/>
    <w:rsid w:val="00A0169D"/>
    <w:rsid w:val="00A017B3"/>
    <w:rsid w:val="00A031DB"/>
    <w:rsid w:val="00A03F05"/>
    <w:rsid w:val="00A04D72"/>
    <w:rsid w:val="00A0506F"/>
    <w:rsid w:val="00A05223"/>
    <w:rsid w:val="00A059D2"/>
    <w:rsid w:val="00A05FB9"/>
    <w:rsid w:val="00A0654A"/>
    <w:rsid w:val="00A06627"/>
    <w:rsid w:val="00A10231"/>
    <w:rsid w:val="00A125B9"/>
    <w:rsid w:val="00A153FF"/>
    <w:rsid w:val="00A219C6"/>
    <w:rsid w:val="00A22D1B"/>
    <w:rsid w:val="00A27C87"/>
    <w:rsid w:val="00A30B4C"/>
    <w:rsid w:val="00A30CA0"/>
    <w:rsid w:val="00A3127E"/>
    <w:rsid w:val="00A33E93"/>
    <w:rsid w:val="00A353A4"/>
    <w:rsid w:val="00A35E9C"/>
    <w:rsid w:val="00A369E2"/>
    <w:rsid w:val="00A375F5"/>
    <w:rsid w:val="00A37966"/>
    <w:rsid w:val="00A41AD5"/>
    <w:rsid w:val="00A43C00"/>
    <w:rsid w:val="00A43D4D"/>
    <w:rsid w:val="00A44DC0"/>
    <w:rsid w:val="00A47A7B"/>
    <w:rsid w:val="00A50B26"/>
    <w:rsid w:val="00A50C57"/>
    <w:rsid w:val="00A52B8B"/>
    <w:rsid w:val="00A53090"/>
    <w:rsid w:val="00A55104"/>
    <w:rsid w:val="00A55F9E"/>
    <w:rsid w:val="00A6132A"/>
    <w:rsid w:val="00A64B81"/>
    <w:rsid w:val="00A64BDC"/>
    <w:rsid w:val="00A67076"/>
    <w:rsid w:val="00A704F4"/>
    <w:rsid w:val="00A74BC7"/>
    <w:rsid w:val="00A74F14"/>
    <w:rsid w:val="00A75080"/>
    <w:rsid w:val="00A75D9D"/>
    <w:rsid w:val="00A76883"/>
    <w:rsid w:val="00A824A3"/>
    <w:rsid w:val="00A82A11"/>
    <w:rsid w:val="00A842A5"/>
    <w:rsid w:val="00A84743"/>
    <w:rsid w:val="00A8503E"/>
    <w:rsid w:val="00A856E4"/>
    <w:rsid w:val="00A87189"/>
    <w:rsid w:val="00A87DCA"/>
    <w:rsid w:val="00A928D1"/>
    <w:rsid w:val="00A93F2E"/>
    <w:rsid w:val="00A94A7A"/>
    <w:rsid w:val="00A9711A"/>
    <w:rsid w:val="00A97280"/>
    <w:rsid w:val="00A9738F"/>
    <w:rsid w:val="00AA0D7F"/>
    <w:rsid w:val="00AA3CBD"/>
    <w:rsid w:val="00AA507E"/>
    <w:rsid w:val="00AA6B45"/>
    <w:rsid w:val="00AA6BF2"/>
    <w:rsid w:val="00AB0930"/>
    <w:rsid w:val="00AB156C"/>
    <w:rsid w:val="00AB2AF0"/>
    <w:rsid w:val="00AB2FB7"/>
    <w:rsid w:val="00AB32E8"/>
    <w:rsid w:val="00AB5259"/>
    <w:rsid w:val="00AB5A72"/>
    <w:rsid w:val="00AB5DCB"/>
    <w:rsid w:val="00AB6E06"/>
    <w:rsid w:val="00AC509C"/>
    <w:rsid w:val="00AC7BD9"/>
    <w:rsid w:val="00AD1A16"/>
    <w:rsid w:val="00AD28EC"/>
    <w:rsid w:val="00AD2DC2"/>
    <w:rsid w:val="00AD36AC"/>
    <w:rsid w:val="00AD44EA"/>
    <w:rsid w:val="00AD4D48"/>
    <w:rsid w:val="00AD4EC5"/>
    <w:rsid w:val="00AD67C7"/>
    <w:rsid w:val="00AD76D7"/>
    <w:rsid w:val="00AE1D4E"/>
    <w:rsid w:val="00AE2195"/>
    <w:rsid w:val="00AE2802"/>
    <w:rsid w:val="00AE66D6"/>
    <w:rsid w:val="00AF032B"/>
    <w:rsid w:val="00AF2751"/>
    <w:rsid w:val="00AF28C7"/>
    <w:rsid w:val="00AF2D2C"/>
    <w:rsid w:val="00AF7419"/>
    <w:rsid w:val="00AF7A3F"/>
    <w:rsid w:val="00B0014F"/>
    <w:rsid w:val="00B016E7"/>
    <w:rsid w:val="00B023F3"/>
    <w:rsid w:val="00B02A19"/>
    <w:rsid w:val="00B030CC"/>
    <w:rsid w:val="00B03604"/>
    <w:rsid w:val="00B03F56"/>
    <w:rsid w:val="00B0475A"/>
    <w:rsid w:val="00B050FC"/>
    <w:rsid w:val="00B055F4"/>
    <w:rsid w:val="00B05AE2"/>
    <w:rsid w:val="00B10DFD"/>
    <w:rsid w:val="00B111A4"/>
    <w:rsid w:val="00B113C3"/>
    <w:rsid w:val="00B1224B"/>
    <w:rsid w:val="00B14508"/>
    <w:rsid w:val="00B151E0"/>
    <w:rsid w:val="00B17855"/>
    <w:rsid w:val="00B21620"/>
    <w:rsid w:val="00B234A4"/>
    <w:rsid w:val="00B24901"/>
    <w:rsid w:val="00B24E97"/>
    <w:rsid w:val="00B26CF3"/>
    <w:rsid w:val="00B27DFD"/>
    <w:rsid w:val="00B30397"/>
    <w:rsid w:val="00B307C0"/>
    <w:rsid w:val="00B33549"/>
    <w:rsid w:val="00B35245"/>
    <w:rsid w:val="00B3676E"/>
    <w:rsid w:val="00B40C4A"/>
    <w:rsid w:val="00B42208"/>
    <w:rsid w:val="00B42D62"/>
    <w:rsid w:val="00B44D8C"/>
    <w:rsid w:val="00B46200"/>
    <w:rsid w:val="00B4748B"/>
    <w:rsid w:val="00B47932"/>
    <w:rsid w:val="00B47DDB"/>
    <w:rsid w:val="00B52268"/>
    <w:rsid w:val="00B53C8A"/>
    <w:rsid w:val="00B54AD6"/>
    <w:rsid w:val="00B555D7"/>
    <w:rsid w:val="00B55778"/>
    <w:rsid w:val="00B56085"/>
    <w:rsid w:val="00B56296"/>
    <w:rsid w:val="00B61AC3"/>
    <w:rsid w:val="00B62B08"/>
    <w:rsid w:val="00B6356E"/>
    <w:rsid w:val="00B63B51"/>
    <w:rsid w:val="00B63D10"/>
    <w:rsid w:val="00B642EA"/>
    <w:rsid w:val="00B644D2"/>
    <w:rsid w:val="00B65542"/>
    <w:rsid w:val="00B655FD"/>
    <w:rsid w:val="00B706D4"/>
    <w:rsid w:val="00B722E9"/>
    <w:rsid w:val="00B731D6"/>
    <w:rsid w:val="00B75A9B"/>
    <w:rsid w:val="00B81659"/>
    <w:rsid w:val="00B846C2"/>
    <w:rsid w:val="00B8546A"/>
    <w:rsid w:val="00B8739A"/>
    <w:rsid w:val="00B87615"/>
    <w:rsid w:val="00B90809"/>
    <w:rsid w:val="00B92F49"/>
    <w:rsid w:val="00B941C1"/>
    <w:rsid w:val="00B95510"/>
    <w:rsid w:val="00B961DA"/>
    <w:rsid w:val="00B969E4"/>
    <w:rsid w:val="00B97961"/>
    <w:rsid w:val="00B979DA"/>
    <w:rsid w:val="00BA006D"/>
    <w:rsid w:val="00BA26A0"/>
    <w:rsid w:val="00BA272E"/>
    <w:rsid w:val="00BA3924"/>
    <w:rsid w:val="00BA4072"/>
    <w:rsid w:val="00BA7AAE"/>
    <w:rsid w:val="00BB4175"/>
    <w:rsid w:val="00BB5478"/>
    <w:rsid w:val="00BB7962"/>
    <w:rsid w:val="00BC36BD"/>
    <w:rsid w:val="00BC36E3"/>
    <w:rsid w:val="00BC3A77"/>
    <w:rsid w:val="00BC46F0"/>
    <w:rsid w:val="00BC508D"/>
    <w:rsid w:val="00BC5E49"/>
    <w:rsid w:val="00BC6E87"/>
    <w:rsid w:val="00BD01C3"/>
    <w:rsid w:val="00BD0CA7"/>
    <w:rsid w:val="00BD0DC3"/>
    <w:rsid w:val="00BD1B27"/>
    <w:rsid w:val="00BD403A"/>
    <w:rsid w:val="00BD4EE5"/>
    <w:rsid w:val="00BD5DC3"/>
    <w:rsid w:val="00BD6ED9"/>
    <w:rsid w:val="00BE05D3"/>
    <w:rsid w:val="00BE57B9"/>
    <w:rsid w:val="00BE665D"/>
    <w:rsid w:val="00BE6C33"/>
    <w:rsid w:val="00BE6D4A"/>
    <w:rsid w:val="00BE7C9A"/>
    <w:rsid w:val="00BF039D"/>
    <w:rsid w:val="00BF1590"/>
    <w:rsid w:val="00BF211C"/>
    <w:rsid w:val="00BF49DF"/>
    <w:rsid w:val="00BF7EBB"/>
    <w:rsid w:val="00C02FCC"/>
    <w:rsid w:val="00C03A52"/>
    <w:rsid w:val="00C07AD8"/>
    <w:rsid w:val="00C1053D"/>
    <w:rsid w:val="00C12136"/>
    <w:rsid w:val="00C1280D"/>
    <w:rsid w:val="00C12C05"/>
    <w:rsid w:val="00C14E58"/>
    <w:rsid w:val="00C15112"/>
    <w:rsid w:val="00C1569F"/>
    <w:rsid w:val="00C16679"/>
    <w:rsid w:val="00C21751"/>
    <w:rsid w:val="00C23E54"/>
    <w:rsid w:val="00C24C6A"/>
    <w:rsid w:val="00C26413"/>
    <w:rsid w:val="00C26889"/>
    <w:rsid w:val="00C301E6"/>
    <w:rsid w:val="00C30545"/>
    <w:rsid w:val="00C322B8"/>
    <w:rsid w:val="00C32839"/>
    <w:rsid w:val="00C3371B"/>
    <w:rsid w:val="00C34717"/>
    <w:rsid w:val="00C361BE"/>
    <w:rsid w:val="00C40738"/>
    <w:rsid w:val="00C42CDB"/>
    <w:rsid w:val="00C43E50"/>
    <w:rsid w:val="00C465E7"/>
    <w:rsid w:val="00C46DD9"/>
    <w:rsid w:val="00C471B2"/>
    <w:rsid w:val="00C51636"/>
    <w:rsid w:val="00C52086"/>
    <w:rsid w:val="00C52DDC"/>
    <w:rsid w:val="00C52FC8"/>
    <w:rsid w:val="00C54F31"/>
    <w:rsid w:val="00C55612"/>
    <w:rsid w:val="00C61486"/>
    <w:rsid w:val="00C61CE7"/>
    <w:rsid w:val="00C66505"/>
    <w:rsid w:val="00C66D91"/>
    <w:rsid w:val="00C701A1"/>
    <w:rsid w:val="00C705C3"/>
    <w:rsid w:val="00C720D1"/>
    <w:rsid w:val="00C75308"/>
    <w:rsid w:val="00C77EC1"/>
    <w:rsid w:val="00C80A0A"/>
    <w:rsid w:val="00C820A7"/>
    <w:rsid w:val="00C825CA"/>
    <w:rsid w:val="00C8303A"/>
    <w:rsid w:val="00C83880"/>
    <w:rsid w:val="00C84361"/>
    <w:rsid w:val="00C8557D"/>
    <w:rsid w:val="00C87586"/>
    <w:rsid w:val="00C908BE"/>
    <w:rsid w:val="00C9398A"/>
    <w:rsid w:val="00C93A44"/>
    <w:rsid w:val="00C9545C"/>
    <w:rsid w:val="00C968F7"/>
    <w:rsid w:val="00C96B7D"/>
    <w:rsid w:val="00C97B53"/>
    <w:rsid w:val="00CA06CD"/>
    <w:rsid w:val="00CA3804"/>
    <w:rsid w:val="00CA40C0"/>
    <w:rsid w:val="00CA485D"/>
    <w:rsid w:val="00CA6726"/>
    <w:rsid w:val="00CA6F10"/>
    <w:rsid w:val="00CB15DC"/>
    <w:rsid w:val="00CB2A18"/>
    <w:rsid w:val="00CB4B87"/>
    <w:rsid w:val="00CB55E9"/>
    <w:rsid w:val="00CB6AA2"/>
    <w:rsid w:val="00CB79AA"/>
    <w:rsid w:val="00CC2005"/>
    <w:rsid w:val="00CC2C25"/>
    <w:rsid w:val="00CC30C4"/>
    <w:rsid w:val="00CC367D"/>
    <w:rsid w:val="00CC583F"/>
    <w:rsid w:val="00CD1D15"/>
    <w:rsid w:val="00CD393F"/>
    <w:rsid w:val="00CD5380"/>
    <w:rsid w:val="00CE185B"/>
    <w:rsid w:val="00CE34B1"/>
    <w:rsid w:val="00CE3F65"/>
    <w:rsid w:val="00CE40D3"/>
    <w:rsid w:val="00CE656F"/>
    <w:rsid w:val="00CE67CA"/>
    <w:rsid w:val="00CE78A4"/>
    <w:rsid w:val="00CF3BCB"/>
    <w:rsid w:val="00D00C88"/>
    <w:rsid w:val="00D01211"/>
    <w:rsid w:val="00D01EA3"/>
    <w:rsid w:val="00D030CC"/>
    <w:rsid w:val="00D052BF"/>
    <w:rsid w:val="00D1135C"/>
    <w:rsid w:val="00D11797"/>
    <w:rsid w:val="00D13CF4"/>
    <w:rsid w:val="00D168E8"/>
    <w:rsid w:val="00D16D3D"/>
    <w:rsid w:val="00D17802"/>
    <w:rsid w:val="00D20538"/>
    <w:rsid w:val="00D20543"/>
    <w:rsid w:val="00D217BA"/>
    <w:rsid w:val="00D21C98"/>
    <w:rsid w:val="00D268E9"/>
    <w:rsid w:val="00D35E77"/>
    <w:rsid w:val="00D36552"/>
    <w:rsid w:val="00D36884"/>
    <w:rsid w:val="00D3794E"/>
    <w:rsid w:val="00D41144"/>
    <w:rsid w:val="00D45C93"/>
    <w:rsid w:val="00D466CD"/>
    <w:rsid w:val="00D46C82"/>
    <w:rsid w:val="00D47366"/>
    <w:rsid w:val="00D47F26"/>
    <w:rsid w:val="00D50A1F"/>
    <w:rsid w:val="00D52343"/>
    <w:rsid w:val="00D53998"/>
    <w:rsid w:val="00D54115"/>
    <w:rsid w:val="00D561AE"/>
    <w:rsid w:val="00D62895"/>
    <w:rsid w:val="00D65698"/>
    <w:rsid w:val="00D665E3"/>
    <w:rsid w:val="00D7141F"/>
    <w:rsid w:val="00D71BF7"/>
    <w:rsid w:val="00D76BB5"/>
    <w:rsid w:val="00D77C9D"/>
    <w:rsid w:val="00D8167D"/>
    <w:rsid w:val="00D82E20"/>
    <w:rsid w:val="00D840BC"/>
    <w:rsid w:val="00D852E3"/>
    <w:rsid w:val="00D85AFF"/>
    <w:rsid w:val="00D87AF4"/>
    <w:rsid w:val="00D90D86"/>
    <w:rsid w:val="00D94F3F"/>
    <w:rsid w:val="00D95358"/>
    <w:rsid w:val="00DA064D"/>
    <w:rsid w:val="00DA1EE2"/>
    <w:rsid w:val="00DA25D2"/>
    <w:rsid w:val="00DA674E"/>
    <w:rsid w:val="00DA78DE"/>
    <w:rsid w:val="00DA7D30"/>
    <w:rsid w:val="00DB0EBA"/>
    <w:rsid w:val="00DB0F8D"/>
    <w:rsid w:val="00DB1900"/>
    <w:rsid w:val="00DB3153"/>
    <w:rsid w:val="00DB3752"/>
    <w:rsid w:val="00DB3EE2"/>
    <w:rsid w:val="00DB7F9B"/>
    <w:rsid w:val="00DC1D86"/>
    <w:rsid w:val="00DC2E62"/>
    <w:rsid w:val="00DC39A3"/>
    <w:rsid w:val="00DC3C09"/>
    <w:rsid w:val="00DC5AA0"/>
    <w:rsid w:val="00DC5F49"/>
    <w:rsid w:val="00DC7FF3"/>
    <w:rsid w:val="00DD0078"/>
    <w:rsid w:val="00DD193B"/>
    <w:rsid w:val="00DD2677"/>
    <w:rsid w:val="00DD3543"/>
    <w:rsid w:val="00DD3AAB"/>
    <w:rsid w:val="00DE2D76"/>
    <w:rsid w:val="00DE3ACF"/>
    <w:rsid w:val="00DE4E33"/>
    <w:rsid w:val="00DE533B"/>
    <w:rsid w:val="00DE6AAE"/>
    <w:rsid w:val="00DE7B92"/>
    <w:rsid w:val="00DF1427"/>
    <w:rsid w:val="00DF303B"/>
    <w:rsid w:val="00DF3E60"/>
    <w:rsid w:val="00DF4CA9"/>
    <w:rsid w:val="00DF4F46"/>
    <w:rsid w:val="00DF512D"/>
    <w:rsid w:val="00DF60DC"/>
    <w:rsid w:val="00E022DA"/>
    <w:rsid w:val="00E02824"/>
    <w:rsid w:val="00E03FD4"/>
    <w:rsid w:val="00E04241"/>
    <w:rsid w:val="00E04F3B"/>
    <w:rsid w:val="00E065D4"/>
    <w:rsid w:val="00E0778E"/>
    <w:rsid w:val="00E131B0"/>
    <w:rsid w:val="00E13EDE"/>
    <w:rsid w:val="00E14914"/>
    <w:rsid w:val="00E15706"/>
    <w:rsid w:val="00E1588B"/>
    <w:rsid w:val="00E1651E"/>
    <w:rsid w:val="00E16A53"/>
    <w:rsid w:val="00E226CF"/>
    <w:rsid w:val="00E22A4A"/>
    <w:rsid w:val="00E2301D"/>
    <w:rsid w:val="00E24F02"/>
    <w:rsid w:val="00E25006"/>
    <w:rsid w:val="00E264C4"/>
    <w:rsid w:val="00E26D94"/>
    <w:rsid w:val="00E27346"/>
    <w:rsid w:val="00E273B6"/>
    <w:rsid w:val="00E308FC"/>
    <w:rsid w:val="00E3153F"/>
    <w:rsid w:val="00E32EE1"/>
    <w:rsid w:val="00E34490"/>
    <w:rsid w:val="00E34ED1"/>
    <w:rsid w:val="00E354C5"/>
    <w:rsid w:val="00E35709"/>
    <w:rsid w:val="00E4203F"/>
    <w:rsid w:val="00E42056"/>
    <w:rsid w:val="00E421E7"/>
    <w:rsid w:val="00E433C4"/>
    <w:rsid w:val="00E4397F"/>
    <w:rsid w:val="00E4472E"/>
    <w:rsid w:val="00E477FB"/>
    <w:rsid w:val="00E4784D"/>
    <w:rsid w:val="00E4787B"/>
    <w:rsid w:val="00E50100"/>
    <w:rsid w:val="00E50707"/>
    <w:rsid w:val="00E5213E"/>
    <w:rsid w:val="00E5249D"/>
    <w:rsid w:val="00E56886"/>
    <w:rsid w:val="00E57898"/>
    <w:rsid w:val="00E60478"/>
    <w:rsid w:val="00E61AEB"/>
    <w:rsid w:val="00E63D1C"/>
    <w:rsid w:val="00E64C9E"/>
    <w:rsid w:val="00E71EFB"/>
    <w:rsid w:val="00E72C3C"/>
    <w:rsid w:val="00E75A3E"/>
    <w:rsid w:val="00E80132"/>
    <w:rsid w:val="00E81667"/>
    <w:rsid w:val="00E82C69"/>
    <w:rsid w:val="00E85BB7"/>
    <w:rsid w:val="00E85D19"/>
    <w:rsid w:val="00E85D4D"/>
    <w:rsid w:val="00E91522"/>
    <w:rsid w:val="00E91542"/>
    <w:rsid w:val="00E942C8"/>
    <w:rsid w:val="00E94D4E"/>
    <w:rsid w:val="00E94DE6"/>
    <w:rsid w:val="00E96A18"/>
    <w:rsid w:val="00E970FC"/>
    <w:rsid w:val="00E97EB9"/>
    <w:rsid w:val="00EA080D"/>
    <w:rsid w:val="00EA395E"/>
    <w:rsid w:val="00EA492A"/>
    <w:rsid w:val="00EA5748"/>
    <w:rsid w:val="00EB14CB"/>
    <w:rsid w:val="00EB1567"/>
    <w:rsid w:val="00EB262F"/>
    <w:rsid w:val="00EB6287"/>
    <w:rsid w:val="00EB6E01"/>
    <w:rsid w:val="00EC03B7"/>
    <w:rsid w:val="00EC0C75"/>
    <w:rsid w:val="00EC2715"/>
    <w:rsid w:val="00EC2DE4"/>
    <w:rsid w:val="00EC2E6C"/>
    <w:rsid w:val="00EC5D08"/>
    <w:rsid w:val="00EC5EDF"/>
    <w:rsid w:val="00EC66EB"/>
    <w:rsid w:val="00EC7502"/>
    <w:rsid w:val="00ED1135"/>
    <w:rsid w:val="00ED11DE"/>
    <w:rsid w:val="00ED26D8"/>
    <w:rsid w:val="00ED3ACB"/>
    <w:rsid w:val="00ED4799"/>
    <w:rsid w:val="00ED492A"/>
    <w:rsid w:val="00ED6CD8"/>
    <w:rsid w:val="00ED6DAB"/>
    <w:rsid w:val="00ED6FDD"/>
    <w:rsid w:val="00EE023A"/>
    <w:rsid w:val="00EE33B0"/>
    <w:rsid w:val="00EE65E1"/>
    <w:rsid w:val="00EE6867"/>
    <w:rsid w:val="00EF0193"/>
    <w:rsid w:val="00EF428E"/>
    <w:rsid w:val="00EF4463"/>
    <w:rsid w:val="00EF5045"/>
    <w:rsid w:val="00EF5D65"/>
    <w:rsid w:val="00EF60C4"/>
    <w:rsid w:val="00F03139"/>
    <w:rsid w:val="00F05F14"/>
    <w:rsid w:val="00F10A46"/>
    <w:rsid w:val="00F12074"/>
    <w:rsid w:val="00F124E7"/>
    <w:rsid w:val="00F1261F"/>
    <w:rsid w:val="00F12C0C"/>
    <w:rsid w:val="00F137E8"/>
    <w:rsid w:val="00F158EC"/>
    <w:rsid w:val="00F16D5E"/>
    <w:rsid w:val="00F1712D"/>
    <w:rsid w:val="00F17445"/>
    <w:rsid w:val="00F23134"/>
    <w:rsid w:val="00F247E3"/>
    <w:rsid w:val="00F25335"/>
    <w:rsid w:val="00F318DC"/>
    <w:rsid w:val="00F32777"/>
    <w:rsid w:val="00F36839"/>
    <w:rsid w:val="00F40372"/>
    <w:rsid w:val="00F40377"/>
    <w:rsid w:val="00F4238D"/>
    <w:rsid w:val="00F437D7"/>
    <w:rsid w:val="00F4652A"/>
    <w:rsid w:val="00F47E0E"/>
    <w:rsid w:val="00F515AE"/>
    <w:rsid w:val="00F525D5"/>
    <w:rsid w:val="00F530BF"/>
    <w:rsid w:val="00F53DC4"/>
    <w:rsid w:val="00F5761B"/>
    <w:rsid w:val="00F579A9"/>
    <w:rsid w:val="00F64959"/>
    <w:rsid w:val="00F66DCB"/>
    <w:rsid w:val="00F67121"/>
    <w:rsid w:val="00F71DBE"/>
    <w:rsid w:val="00F723C5"/>
    <w:rsid w:val="00F7308E"/>
    <w:rsid w:val="00F741A1"/>
    <w:rsid w:val="00F74F95"/>
    <w:rsid w:val="00F75255"/>
    <w:rsid w:val="00F77D82"/>
    <w:rsid w:val="00F8111C"/>
    <w:rsid w:val="00F815B5"/>
    <w:rsid w:val="00F819B2"/>
    <w:rsid w:val="00F82CDF"/>
    <w:rsid w:val="00F84E12"/>
    <w:rsid w:val="00F860B5"/>
    <w:rsid w:val="00F91856"/>
    <w:rsid w:val="00F92A1F"/>
    <w:rsid w:val="00F92DE1"/>
    <w:rsid w:val="00F960F4"/>
    <w:rsid w:val="00F96155"/>
    <w:rsid w:val="00F96D38"/>
    <w:rsid w:val="00F96DDA"/>
    <w:rsid w:val="00F9719E"/>
    <w:rsid w:val="00F979EC"/>
    <w:rsid w:val="00FA0DFD"/>
    <w:rsid w:val="00FA1974"/>
    <w:rsid w:val="00FB0DAC"/>
    <w:rsid w:val="00FB281F"/>
    <w:rsid w:val="00FB4165"/>
    <w:rsid w:val="00FB4A66"/>
    <w:rsid w:val="00FB5056"/>
    <w:rsid w:val="00FB5E77"/>
    <w:rsid w:val="00FB7905"/>
    <w:rsid w:val="00FC03C4"/>
    <w:rsid w:val="00FC47C1"/>
    <w:rsid w:val="00FD026B"/>
    <w:rsid w:val="00FD0994"/>
    <w:rsid w:val="00FD15D1"/>
    <w:rsid w:val="00FD1E27"/>
    <w:rsid w:val="00FD2E53"/>
    <w:rsid w:val="00FE0F02"/>
    <w:rsid w:val="00FE2D9B"/>
    <w:rsid w:val="00FE4AA4"/>
    <w:rsid w:val="00FE5E1B"/>
    <w:rsid w:val="00FF0261"/>
    <w:rsid w:val="00FF04B8"/>
    <w:rsid w:val="00FF2206"/>
    <w:rsid w:val="00FF2F81"/>
    <w:rsid w:val="00FF305F"/>
    <w:rsid w:val="00FF498D"/>
    <w:rsid w:val="00FF594C"/>
    <w:rsid w:val="00FF6B0E"/>
    <w:rsid w:val="00FF7A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8D978"/>
  <w15:docId w15:val="{89B0373B-80B7-45B4-B5B0-728833A05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2891"/>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E63D1C"/>
    <w:pPr>
      <w:tabs>
        <w:tab w:val="left" w:pos="660"/>
        <w:tab w:val="right" w:leader="dot" w:pos="9344"/>
      </w:tabs>
      <w:spacing w:before="120" w:after="0"/>
    </w:pPr>
    <w:rPr>
      <w:b/>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link w:val="KeinLeerraumZchn"/>
    <w:uiPriority w:val="1"/>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F25335"/>
    <w:pPr>
      <w:tabs>
        <w:tab w:val="clear" w:pos="660"/>
        <w:tab w:val="left" w:pos="709"/>
      </w:tabs>
      <w:spacing w:before="240" w:after="240"/>
      <w:jc w:val="left"/>
    </w:pPr>
    <w:rPr>
      <w:b w:val="0"/>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 w:type="character" w:styleId="NichtaufgelsteErwhnung">
    <w:name w:val="Unresolved Mention"/>
    <w:basedOn w:val="Absatz-Standardschriftart"/>
    <w:uiPriority w:val="99"/>
    <w:semiHidden/>
    <w:unhideWhenUsed/>
    <w:rsid w:val="00C825CA"/>
    <w:rPr>
      <w:color w:val="605E5C"/>
      <w:shd w:val="clear" w:color="auto" w:fill="E1DFDD"/>
    </w:rPr>
  </w:style>
  <w:style w:type="character" w:styleId="Fett">
    <w:name w:val="Strong"/>
    <w:basedOn w:val="Absatz-Standardschriftart"/>
    <w:uiPriority w:val="22"/>
    <w:qFormat/>
    <w:rsid w:val="007A0CCF"/>
    <w:rPr>
      <w:b/>
      <w:bCs/>
    </w:rPr>
  </w:style>
  <w:style w:type="paragraph" w:styleId="Verzeichnis3">
    <w:name w:val="toc 3"/>
    <w:basedOn w:val="Standard"/>
    <w:next w:val="Standard"/>
    <w:autoRedefine/>
    <w:uiPriority w:val="39"/>
    <w:unhideWhenUsed/>
    <w:rsid w:val="00F25335"/>
    <w:pPr>
      <w:spacing w:after="0"/>
    </w:pPr>
  </w:style>
  <w:style w:type="character" w:styleId="Kommentarzeichen">
    <w:name w:val="annotation reference"/>
    <w:basedOn w:val="Absatz-Standardschriftart"/>
    <w:uiPriority w:val="99"/>
    <w:semiHidden/>
    <w:unhideWhenUsed/>
    <w:rsid w:val="00B56296"/>
    <w:rPr>
      <w:sz w:val="16"/>
      <w:szCs w:val="16"/>
    </w:rPr>
  </w:style>
  <w:style w:type="paragraph" w:styleId="Kommentartext">
    <w:name w:val="annotation text"/>
    <w:basedOn w:val="Standard"/>
    <w:link w:val="KommentartextZchn"/>
    <w:uiPriority w:val="99"/>
    <w:semiHidden/>
    <w:unhideWhenUsed/>
    <w:rsid w:val="00B56296"/>
    <w:rPr>
      <w:sz w:val="20"/>
      <w:szCs w:val="20"/>
    </w:rPr>
  </w:style>
  <w:style w:type="character" w:customStyle="1" w:styleId="KommentartextZchn">
    <w:name w:val="Kommentartext Zchn"/>
    <w:basedOn w:val="Absatz-Standardschriftart"/>
    <w:link w:val="Kommentartext"/>
    <w:uiPriority w:val="99"/>
    <w:semiHidden/>
    <w:rsid w:val="00B5629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56296"/>
    <w:rPr>
      <w:b/>
      <w:bCs/>
    </w:rPr>
  </w:style>
  <w:style w:type="character" w:customStyle="1" w:styleId="KommentarthemaZchn">
    <w:name w:val="Kommentarthema Zchn"/>
    <w:basedOn w:val="KommentartextZchn"/>
    <w:link w:val="Kommentarthema"/>
    <w:uiPriority w:val="99"/>
    <w:semiHidden/>
    <w:rsid w:val="00B56296"/>
    <w:rPr>
      <w:rFonts w:ascii="Arial" w:hAnsi="Arial"/>
      <w:b/>
      <w:bCs/>
      <w:sz w:val="20"/>
      <w:szCs w:val="20"/>
    </w:rPr>
  </w:style>
  <w:style w:type="character" w:customStyle="1" w:styleId="KeinLeerraumZchn">
    <w:name w:val="Kein Leerraum Zchn"/>
    <w:basedOn w:val="Absatz-Standardschriftart"/>
    <w:link w:val="KeinLeerraum"/>
    <w:uiPriority w:val="1"/>
    <w:rsid w:val="005C3697"/>
    <w:rPr>
      <w:rFonts w:ascii="Arial" w:hAnsi="Arial"/>
      <w:color w:val="000000" w:themeColor="text1"/>
    </w:rPr>
  </w:style>
  <w:style w:type="paragraph" w:styleId="Inhaltsverzeichnisberschrift">
    <w:name w:val="TOC Heading"/>
    <w:basedOn w:val="berschrift1"/>
    <w:next w:val="Standard"/>
    <w:uiPriority w:val="39"/>
    <w:unhideWhenUsed/>
    <w:qFormat/>
    <w:rsid w:val="00AA6B45"/>
    <w:pPr>
      <w:numPr>
        <w:numId w:val="0"/>
      </w:numPr>
      <w:spacing w:before="240" w:after="0" w:line="259" w:lineRule="auto"/>
      <w:outlineLvl w:val="9"/>
    </w:pPr>
    <w:rPr>
      <w:rFonts w:asciiTheme="majorHAnsi" w:hAnsiTheme="majorHAnsi"/>
      <w:b w:val="0"/>
      <w:bCs w:val="0"/>
      <w:color w:val="365F91" w:themeColor="accent1" w:themeShade="BF"/>
      <w:sz w:val="32"/>
      <w:szCs w:val="32"/>
    </w:rPr>
  </w:style>
  <w:style w:type="table" w:styleId="Gitternetztabelle1hell">
    <w:name w:val="Grid Table 1 Light"/>
    <w:basedOn w:val="NormaleTabelle"/>
    <w:uiPriority w:val="46"/>
    <w:rsid w:val="00816B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1">
    <w:name w:val="Plain Table 1"/>
    <w:basedOn w:val="NormaleTabelle"/>
    <w:uiPriority w:val="41"/>
    <w:rsid w:val="00816B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3A0BC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3A0B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i-provider">
    <w:name w:val="ui-provider"/>
    <w:basedOn w:val="Absatz-Standardschriftart"/>
    <w:rsid w:val="00DB3153"/>
  </w:style>
  <w:style w:type="table" w:styleId="EinfacheTabelle4">
    <w:name w:val="Plain Table 4"/>
    <w:basedOn w:val="NormaleTabelle"/>
    <w:uiPriority w:val="44"/>
    <w:rsid w:val="008D35B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erarbeitung">
    <w:name w:val="Revision"/>
    <w:hidden/>
    <w:uiPriority w:val="99"/>
    <w:semiHidden/>
    <w:rsid w:val="00F84E12"/>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34630">
      <w:bodyDiv w:val="1"/>
      <w:marLeft w:val="0"/>
      <w:marRight w:val="0"/>
      <w:marTop w:val="0"/>
      <w:marBottom w:val="0"/>
      <w:divBdr>
        <w:top w:val="none" w:sz="0" w:space="0" w:color="auto"/>
        <w:left w:val="none" w:sz="0" w:space="0" w:color="auto"/>
        <w:bottom w:val="none" w:sz="0" w:space="0" w:color="auto"/>
        <w:right w:val="none" w:sz="0" w:space="0" w:color="auto"/>
      </w:divBdr>
    </w:div>
    <w:div w:id="366687179">
      <w:bodyDiv w:val="1"/>
      <w:marLeft w:val="0"/>
      <w:marRight w:val="0"/>
      <w:marTop w:val="0"/>
      <w:marBottom w:val="0"/>
      <w:divBdr>
        <w:top w:val="none" w:sz="0" w:space="0" w:color="auto"/>
        <w:left w:val="none" w:sz="0" w:space="0" w:color="auto"/>
        <w:bottom w:val="none" w:sz="0" w:space="0" w:color="auto"/>
        <w:right w:val="none" w:sz="0" w:space="0" w:color="auto"/>
      </w:divBdr>
    </w:div>
    <w:div w:id="721637958">
      <w:bodyDiv w:val="1"/>
      <w:marLeft w:val="0"/>
      <w:marRight w:val="0"/>
      <w:marTop w:val="0"/>
      <w:marBottom w:val="0"/>
      <w:divBdr>
        <w:top w:val="none" w:sz="0" w:space="0" w:color="auto"/>
        <w:left w:val="none" w:sz="0" w:space="0" w:color="auto"/>
        <w:bottom w:val="none" w:sz="0" w:space="0" w:color="auto"/>
        <w:right w:val="none" w:sz="0" w:space="0" w:color="auto"/>
      </w:divBdr>
    </w:div>
    <w:div w:id="972098224">
      <w:bodyDiv w:val="1"/>
      <w:marLeft w:val="0"/>
      <w:marRight w:val="0"/>
      <w:marTop w:val="0"/>
      <w:marBottom w:val="0"/>
      <w:divBdr>
        <w:top w:val="none" w:sz="0" w:space="0" w:color="auto"/>
        <w:left w:val="none" w:sz="0" w:space="0" w:color="auto"/>
        <w:bottom w:val="none" w:sz="0" w:space="0" w:color="auto"/>
        <w:right w:val="none" w:sz="0" w:space="0" w:color="auto"/>
      </w:divBdr>
    </w:div>
    <w:div w:id="1174959285">
      <w:bodyDiv w:val="1"/>
      <w:marLeft w:val="0"/>
      <w:marRight w:val="0"/>
      <w:marTop w:val="0"/>
      <w:marBottom w:val="0"/>
      <w:divBdr>
        <w:top w:val="none" w:sz="0" w:space="0" w:color="auto"/>
        <w:left w:val="none" w:sz="0" w:space="0" w:color="auto"/>
        <w:bottom w:val="none" w:sz="0" w:space="0" w:color="auto"/>
        <w:right w:val="none" w:sz="0" w:space="0" w:color="auto"/>
      </w:divBdr>
    </w:div>
    <w:div w:id="1218279359">
      <w:bodyDiv w:val="1"/>
      <w:marLeft w:val="0"/>
      <w:marRight w:val="0"/>
      <w:marTop w:val="0"/>
      <w:marBottom w:val="0"/>
      <w:divBdr>
        <w:top w:val="none" w:sz="0" w:space="0" w:color="auto"/>
        <w:left w:val="none" w:sz="0" w:space="0" w:color="auto"/>
        <w:bottom w:val="none" w:sz="0" w:space="0" w:color="auto"/>
        <w:right w:val="none" w:sz="0" w:space="0" w:color="auto"/>
      </w:divBdr>
    </w:div>
    <w:div w:id="1676835580">
      <w:bodyDiv w:val="1"/>
      <w:marLeft w:val="0"/>
      <w:marRight w:val="0"/>
      <w:marTop w:val="0"/>
      <w:marBottom w:val="0"/>
      <w:divBdr>
        <w:top w:val="none" w:sz="0" w:space="0" w:color="auto"/>
        <w:left w:val="none" w:sz="0" w:space="0" w:color="auto"/>
        <w:bottom w:val="none" w:sz="0" w:space="0" w:color="auto"/>
        <w:right w:val="none" w:sz="0" w:space="0" w:color="auto"/>
      </w:divBdr>
    </w:div>
    <w:div w:id="2086370501">
      <w:bodyDiv w:val="1"/>
      <w:marLeft w:val="0"/>
      <w:marRight w:val="0"/>
      <w:marTop w:val="0"/>
      <w:marBottom w:val="0"/>
      <w:divBdr>
        <w:top w:val="none" w:sz="0" w:space="0" w:color="auto"/>
        <w:left w:val="none" w:sz="0" w:space="0" w:color="auto"/>
        <w:bottom w:val="none" w:sz="0" w:space="0" w:color="auto"/>
        <w:right w:val="none" w:sz="0" w:space="0" w:color="auto"/>
      </w:divBdr>
    </w:div>
    <w:div w:id="214068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Vorlagen\NYP\TechDok-Titelseit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robin.meier@noseryoung.ch</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TechDok-Titelseite.dotx</Template>
  <TotalTime>0</TotalTime>
  <Pages>12</Pages>
  <Words>1159</Words>
  <Characters>7306</Characters>
  <Application>Microsoft Office Word</Application>
  <DocSecurity>0</DocSecurity>
  <Lines>60</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DMZ</vt:lpstr>
      <vt:lpstr>Kursunterlagen</vt:lpstr>
    </vt:vector>
  </TitlesOfParts>
  <Company>Noser Young AG</Company>
  <LinksUpToDate>false</LinksUpToDate>
  <CharactersWithSpaces>8449</CharactersWithSpaces>
  <SharedDoc>false</SharedDoc>
  <HLinks>
    <vt:vector size="54" baseType="variant">
      <vt:variant>
        <vt:i4>1441851</vt:i4>
      </vt:variant>
      <vt:variant>
        <vt:i4>50</vt:i4>
      </vt:variant>
      <vt:variant>
        <vt:i4>0</vt:i4>
      </vt:variant>
      <vt:variant>
        <vt:i4>5</vt:i4>
      </vt:variant>
      <vt:variant>
        <vt:lpwstr/>
      </vt:variant>
      <vt:variant>
        <vt:lpwstr>_Toc167957898</vt:lpwstr>
      </vt:variant>
      <vt:variant>
        <vt:i4>1441851</vt:i4>
      </vt:variant>
      <vt:variant>
        <vt:i4>44</vt:i4>
      </vt:variant>
      <vt:variant>
        <vt:i4>0</vt:i4>
      </vt:variant>
      <vt:variant>
        <vt:i4>5</vt:i4>
      </vt:variant>
      <vt:variant>
        <vt:lpwstr/>
      </vt:variant>
      <vt:variant>
        <vt:lpwstr>_Toc167957897</vt:lpwstr>
      </vt:variant>
      <vt:variant>
        <vt:i4>1441851</vt:i4>
      </vt:variant>
      <vt:variant>
        <vt:i4>38</vt:i4>
      </vt:variant>
      <vt:variant>
        <vt:i4>0</vt:i4>
      </vt:variant>
      <vt:variant>
        <vt:i4>5</vt:i4>
      </vt:variant>
      <vt:variant>
        <vt:lpwstr/>
      </vt:variant>
      <vt:variant>
        <vt:lpwstr>_Toc167957896</vt:lpwstr>
      </vt:variant>
      <vt:variant>
        <vt:i4>1441851</vt:i4>
      </vt:variant>
      <vt:variant>
        <vt:i4>32</vt:i4>
      </vt:variant>
      <vt:variant>
        <vt:i4>0</vt:i4>
      </vt:variant>
      <vt:variant>
        <vt:i4>5</vt:i4>
      </vt:variant>
      <vt:variant>
        <vt:lpwstr/>
      </vt:variant>
      <vt:variant>
        <vt:lpwstr>_Toc167957895</vt:lpwstr>
      </vt:variant>
      <vt:variant>
        <vt:i4>1441851</vt:i4>
      </vt:variant>
      <vt:variant>
        <vt:i4>26</vt:i4>
      </vt:variant>
      <vt:variant>
        <vt:i4>0</vt:i4>
      </vt:variant>
      <vt:variant>
        <vt:i4>5</vt:i4>
      </vt:variant>
      <vt:variant>
        <vt:lpwstr/>
      </vt:variant>
      <vt:variant>
        <vt:lpwstr>_Toc167957894</vt:lpwstr>
      </vt:variant>
      <vt:variant>
        <vt:i4>1441851</vt:i4>
      </vt:variant>
      <vt:variant>
        <vt:i4>20</vt:i4>
      </vt:variant>
      <vt:variant>
        <vt:i4>0</vt:i4>
      </vt:variant>
      <vt:variant>
        <vt:i4>5</vt:i4>
      </vt:variant>
      <vt:variant>
        <vt:lpwstr/>
      </vt:variant>
      <vt:variant>
        <vt:lpwstr>_Toc167957893</vt:lpwstr>
      </vt:variant>
      <vt:variant>
        <vt:i4>1441851</vt:i4>
      </vt:variant>
      <vt:variant>
        <vt:i4>14</vt:i4>
      </vt:variant>
      <vt:variant>
        <vt:i4>0</vt:i4>
      </vt:variant>
      <vt:variant>
        <vt:i4>5</vt:i4>
      </vt:variant>
      <vt:variant>
        <vt:lpwstr/>
      </vt:variant>
      <vt:variant>
        <vt:lpwstr>_Toc167957892</vt:lpwstr>
      </vt:variant>
      <vt:variant>
        <vt:i4>1441851</vt:i4>
      </vt:variant>
      <vt:variant>
        <vt:i4>8</vt:i4>
      </vt:variant>
      <vt:variant>
        <vt:i4>0</vt:i4>
      </vt:variant>
      <vt:variant>
        <vt:i4>5</vt:i4>
      </vt:variant>
      <vt:variant>
        <vt:lpwstr/>
      </vt:variant>
      <vt:variant>
        <vt:lpwstr>_Toc167957891</vt:lpwstr>
      </vt:variant>
      <vt:variant>
        <vt:i4>1441851</vt:i4>
      </vt:variant>
      <vt:variant>
        <vt:i4>2</vt:i4>
      </vt:variant>
      <vt:variant>
        <vt:i4>0</vt:i4>
      </vt:variant>
      <vt:variant>
        <vt:i4>5</vt:i4>
      </vt:variant>
      <vt:variant>
        <vt:lpwstr/>
      </vt:variant>
      <vt:variant>
        <vt:lpwstr>_Toc167957890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DMZ</dc:title>
  <dc:subject>Netzwerk mit Firewall einrichten</dc:subject>
  <dc:creator>Nina, Anna, Naemi</dc:creator>
  <cp:keywords/>
  <cp:lastModifiedBy>Anna Nell</cp:lastModifiedBy>
  <cp:revision>11</cp:revision>
  <cp:lastPrinted>2022-03-22T09:38:00Z</cp:lastPrinted>
  <dcterms:created xsi:type="dcterms:W3CDTF">2024-05-31T11:07:00Z</dcterms:created>
  <dcterms:modified xsi:type="dcterms:W3CDTF">2024-05-31T11:20:00Z</dcterms:modified>
</cp:coreProperties>
</file>